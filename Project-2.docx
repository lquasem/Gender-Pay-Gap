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2"/>
        <w:gridCol w:w="5328"/>
      </w:tblGrid>
      <w:tr w:rsidR="004146CF" w:rsidRPr="009756AD" w14:paraId="1D282788" w14:textId="77777777" w:rsidTr="004340EA">
        <w:tc>
          <w:tcPr>
            <w:tcW w:w="2520" w:type="dxa"/>
          </w:tcPr>
          <w:p w14:paraId="43C4990C" w14:textId="2B8CA54F" w:rsidR="009C59EB" w:rsidRPr="009756AD" w:rsidRDefault="008C1A06" w:rsidP="00F462BE">
            <w:pPr>
              <w:pStyle w:val="Title"/>
            </w:pPr>
            <w:r>
              <w:rPr>
                <w:noProof/>
              </w:rPr>
              <w:drawing>
                <wp:inline distT="0" distB="0" distL="0" distR="0" wp14:anchorId="4DAE97DF" wp14:editId="217BC711">
                  <wp:extent cx="2423222" cy="13652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897" t="25320" r="22542" b="18430"/>
                          <a:stretch/>
                        </pic:blipFill>
                        <pic:spPr bwMode="auto">
                          <a:xfrm>
                            <a:off x="0" y="0"/>
                            <a:ext cx="2427130" cy="136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0" w:type="dxa"/>
          </w:tcPr>
          <w:p w14:paraId="34D9145F" w14:textId="77777777" w:rsidR="008C1A06" w:rsidRDefault="008C1A06" w:rsidP="00884234">
            <w:pPr>
              <w:pStyle w:val="Title"/>
              <w:rPr>
                <w:sz w:val="56"/>
                <w:szCs w:val="48"/>
              </w:rPr>
            </w:pPr>
            <w:r w:rsidRPr="008C1A06">
              <w:rPr>
                <w:sz w:val="56"/>
                <w:szCs w:val="48"/>
              </w:rPr>
              <w:t xml:space="preserve">Project 2: </w:t>
            </w:r>
          </w:p>
          <w:p w14:paraId="683039D9" w14:textId="55E45D38" w:rsidR="009C59EB" w:rsidRPr="009756AD" w:rsidRDefault="008C1A06" w:rsidP="00884234">
            <w:pPr>
              <w:pStyle w:val="Title"/>
            </w:pPr>
            <w:r w:rsidRPr="008C1A06">
              <w:rPr>
                <w:sz w:val="56"/>
                <w:szCs w:val="48"/>
              </w:rPr>
              <w:t>Data Visualization</w:t>
            </w:r>
          </w:p>
        </w:tc>
      </w:tr>
      <w:tr w:rsidR="0045538D" w:rsidRPr="009756AD" w14:paraId="681703B1" w14:textId="77777777" w:rsidTr="004340EA">
        <w:tc>
          <w:tcPr>
            <w:tcW w:w="2520" w:type="dxa"/>
            <w:shd w:val="clear" w:color="auto" w:fill="000000" w:themeFill="text1"/>
          </w:tcPr>
          <w:p w14:paraId="28813CE3" w14:textId="77777777" w:rsidR="0045538D" w:rsidRPr="009756AD" w:rsidRDefault="00E873A9" w:rsidP="00884234">
            <w:pPr>
              <w:pStyle w:val="Heading2"/>
              <w:outlineLvl w:val="1"/>
            </w:pPr>
            <w:sdt>
              <w:sdtPr>
                <w:id w:val="1200352403"/>
                <w:placeholder>
                  <w:docPart w:val="110C9EBD561144D3B7E53EF86DF164DD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9756AD">
                  <w:t>Project Name:</w:t>
                </w:r>
              </w:sdtContent>
            </w:sdt>
          </w:p>
        </w:tc>
        <w:tc>
          <w:tcPr>
            <w:tcW w:w="6840" w:type="dxa"/>
            <w:shd w:val="clear" w:color="auto" w:fill="000000" w:themeFill="text1"/>
          </w:tcPr>
          <w:p w14:paraId="010997F3" w14:textId="7333B57B" w:rsidR="0045538D" w:rsidRPr="009756AD" w:rsidRDefault="008C1A06" w:rsidP="009756AD">
            <w:pPr>
              <w:pStyle w:val="Heading5"/>
              <w:outlineLvl w:val="4"/>
            </w:pPr>
            <w:r>
              <w:t>Gender pay gap</w:t>
            </w:r>
          </w:p>
        </w:tc>
      </w:tr>
      <w:tr w:rsidR="0045538D" w:rsidRPr="009756AD" w14:paraId="47476930" w14:textId="77777777" w:rsidTr="004340EA">
        <w:tc>
          <w:tcPr>
            <w:tcW w:w="2520" w:type="dxa"/>
            <w:shd w:val="clear" w:color="auto" w:fill="000000" w:themeFill="text1"/>
          </w:tcPr>
          <w:p w14:paraId="55F582E7" w14:textId="77777777" w:rsidR="0045538D" w:rsidRPr="009756AD" w:rsidRDefault="00E873A9" w:rsidP="00884234">
            <w:pPr>
              <w:pStyle w:val="Heading2"/>
              <w:outlineLvl w:val="1"/>
            </w:pPr>
            <w:sdt>
              <w:sdtPr>
                <w:id w:val="-1697459604"/>
                <w:placeholder>
                  <w:docPart w:val="62554DF8F5DA4F0889004392CCDAB937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9756AD">
                  <w:t>Due Date:</w:t>
                </w:r>
              </w:sdtContent>
            </w:sdt>
          </w:p>
        </w:tc>
        <w:tc>
          <w:tcPr>
            <w:tcW w:w="6840" w:type="dxa"/>
            <w:shd w:val="clear" w:color="auto" w:fill="000000" w:themeFill="text1"/>
          </w:tcPr>
          <w:p w14:paraId="46ABC8E9" w14:textId="63B72F24" w:rsidR="0045538D" w:rsidRPr="009756AD" w:rsidRDefault="008C1A06" w:rsidP="009756AD">
            <w:pPr>
              <w:pStyle w:val="Heading5"/>
              <w:outlineLvl w:val="4"/>
            </w:pPr>
            <w:r>
              <w:t>09/28/2019</w:t>
            </w:r>
          </w:p>
        </w:tc>
      </w:tr>
    </w:tbl>
    <w:p w14:paraId="199B2869" w14:textId="1666EE44" w:rsidR="00B30AE3" w:rsidRPr="009756AD" w:rsidRDefault="00B30AE3" w:rsidP="00391ABD"/>
    <w:tbl>
      <w:tblPr>
        <w:tblStyle w:val="Calendar1"/>
        <w:tblW w:w="5000" w:type="pct"/>
        <w:tblLook w:val="0620" w:firstRow="1" w:lastRow="0" w:firstColumn="0" w:lastColumn="0" w:noHBand="1" w:noVBand="1"/>
      </w:tblPr>
      <w:tblGrid>
        <w:gridCol w:w="2609"/>
        <w:gridCol w:w="2361"/>
        <w:gridCol w:w="4390"/>
      </w:tblGrid>
      <w:tr w:rsidR="002C476C" w:rsidRPr="009756AD" w14:paraId="3069711A" w14:textId="77777777" w:rsidTr="008842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60" w:type="dxa"/>
            <w:gridSpan w:val="3"/>
            <w:tcBorders>
              <w:bottom w:val="dashed" w:sz="8" w:space="0" w:color="auto"/>
            </w:tcBorders>
          </w:tcPr>
          <w:p w14:paraId="706A130B" w14:textId="77777777" w:rsidR="002C476C" w:rsidRPr="000675BE" w:rsidRDefault="0063699B" w:rsidP="00884234">
            <w:pPr>
              <w:pStyle w:val="Heading1"/>
              <w:outlineLvl w:val="0"/>
              <w:rPr>
                <w:b w:val="0"/>
              </w:rPr>
            </w:pPr>
            <w:r w:rsidRPr="00C43C78">
              <w:rPr>
                <w:noProof/>
                <w:lang w:eastAsia="en-AU"/>
              </w:rPr>
              <mc:AlternateContent>
                <mc:Choice Requires="wpg">
                  <w:drawing>
                    <wp:inline distT="0" distB="0" distL="0" distR="0" wp14:anchorId="5AD57698" wp14:editId="4A33808E">
                      <wp:extent cx="386715" cy="386715"/>
                      <wp:effectExtent l="0" t="0" r="0" b="0"/>
                      <wp:docPr id="1" name="Group 1" descr="participant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715" cy="386715"/>
                                <a:chOff x="0" y="0"/>
                                <a:chExt cx="787401" cy="787401"/>
                              </a:xfrm>
                              <a:solidFill>
                                <a:schemeClr val="tx2"/>
                              </a:solidFill>
                            </wpg:grpSpPr>
                            <wps:wsp>
                              <wps:cNvPr id="2" name="Shape"/>
                              <wps:cNvSpPr/>
                              <wps:spPr>
                                <a:xfrm>
                                  <a:off x="0" y="0"/>
                                  <a:ext cx="787401" cy="78740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21600" y="18208"/>
                                      </a:moveTo>
                                      <a:cubicBezTo>
                                        <a:pt x="21600" y="17128"/>
                                        <a:pt x="20875" y="16165"/>
                                        <a:pt x="19837" y="15865"/>
                                      </a:cubicBezTo>
                                      <a:lnTo>
                                        <a:pt x="17071" y="15067"/>
                                      </a:lnTo>
                                      <a:lnTo>
                                        <a:pt x="17071" y="14366"/>
                                      </a:lnTo>
                                      <a:cubicBezTo>
                                        <a:pt x="17339" y="14150"/>
                                        <a:pt x="17565" y="13886"/>
                                        <a:pt x="17739" y="13587"/>
                                      </a:cubicBezTo>
                                      <a:lnTo>
                                        <a:pt x="17768" y="13587"/>
                                      </a:lnTo>
                                      <a:cubicBezTo>
                                        <a:pt x="18728" y="13587"/>
                                        <a:pt x="19510" y="12806"/>
                                        <a:pt x="19510" y="11845"/>
                                      </a:cubicBezTo>
                                      <a:lnTo>
                                        <a:pt x="19510" y="9058"/>
                                      </a:lnTo>
                                      <a:cubicBezTo>
                                        <a:pt x="19510" y="6753"/>
                                        <a:pt x="17634" y="4877"/>
                                        <a:pt x="15329" y="4877"/>
                                      </a:cubicBezTo>
                                      <a:cubicBezTo>
                                        <a:pt x="13031" y="4877"/>
                                        <a:pt x="11162" y="6741"/>
                                        <a:pt x="11149" y="9036"/>
                                      </a:cubicBezTo>
                                      <a:cubicBezTo>
                                        <a:pt x="10700" y="8470"/>
                                        <a:pt x="10452" y="7768"/>
                                        <a:pt x="10452" y="7027"/>
                                      </a:cubicBezTo>
                                      <a:lnTo>
                                        <a:pt x="10452" y="6968"/>
                                      </a:lnTo>
                                      <a:lnTo>
                                        <a:pt x="10452" y="4181"/>
                                      </a:lnTo>
                                      <a:cubicBezTo>
                                        <a:pt x="10452" y="1875"/>
                                        <a:pt x="8576" y="0"/>
                                        <a:pt x="6271" y="0"/>
                                      </a:cubicBezTo>
                                      <a:cubicBezTo>
                                        <a:pt x="3966" y="0"/>
                                        <a:pt x="2090" y="1875"/>
                                        <a:pt x="2090" y="4181"/>
                                      </a:cubicBezTo>
                                      <a:lnTo>
                                        <a:pt x="2090" y="6968"/>
                                      </a:lnTo>
                                      <a:lnTo>
                                        <a:pt x="2090" y="7027"/>
                                      </a:lnTo>
                                      <a:cubicBezTo>
                                        <a:pt x="2090" y="8158"/>
                                        <a:pt x="1488" y="9223"/>
                                        <a:pt x="517" y="9805"/>
                                      </a:cubicBezTo>
                                      <a:lnTo>
                                        <a:pt x="204" y="9992"/>
                                      </a:lnTo>
                                      <a:lnTo>
                                        <a:pt x="407" y="10297"/>
                                      </a:lnTo>
                                      <a:cubicBezTo>
                                        <a:pt x="428" y="10328"/>
                                        <a:pt x="764" y="10821"/>
                                        <a:pt x="1328" y="11165"/>
                                      </a:cubicBezTo>
                                      <a:cubicBezTo>
                                        <a:pt x="530" y="11577"/>
                                        <a:pt x="0" y="12410"/>
                                        <a:pt x="0" y="13331"/>
                                      </a:cubicBezTo>
                                      <a:lnTo>
                                        <a:pt x="0" y="15329"/>
                                      </a:lnTo>
                                      <a:lnTo>
                                        <a:pt x="4181" y="15329"/>
                                      </a:lnTo>
                                      <a:lnTo>
                                        <a:pt x="4181" y="16723"/>
                                      </a:lnTo>
                                      <a:lnTo>
                                        <a:pt x="8361" y="16723"/>
                                      </a:lnTo>
                                      <a:lnTo>
                                        <a:pt x="8361" y="15329"/>
                                      </a:lnTo>
                                      <a:lnTo>
                                        <a:pt x="12542" y="15329"/>
                                      </a:lnTo>
                                      <a:lnTo>
                                        <a:pt x="12542" y="13552"/>
                                      </a:lnTo>
                                      <a:cubicBezTo>
                                        <a:pt x="12654" y="13575"/>
                                        <a:pt x="12771" y="13587"/>
                                        <a:pt x="12890" y="13587"/>
                                      </a:cubicBezTo>
                                      <a:lnTo>
                                        <a:pt x="12919" y="13587"/>
                                      </a:lnTo>
                                      <a:cubicBezTo>
                                        <a:pt x="13092" y="13886"/>
                                        <a:pt x="13319" y="14150"/>
                                        <a:pt x="13587" y="14366"/>
                                      </a:cubicBezTo>
                                      <a:lnTo>
                                        <a:pt x="13587" y="15067"/>
                                      </a:lnTo>
                                      <a:lnTo>
                                        <a:pt x="10821" y="15865"/>
                                      </a:lnTo>
                                      <a:cubicBezTo>
                                        <a:pt x="9783" y="16164"/>
                                        <a:pt x="9058" y="17128"/>
                                        <a:pt x="9058" y="18208"/>
                                      </a:cubicBezTo>
                                      <a:lnTo>
                                        <a:pt x="9058" y="20206"/>
                                      </a:lnTo>
                                      <a:lnTo>
                                        <a:pt x="13239" y="20206"/>
                                      </a:lnTo>
                                      <a:lnTo>
                                        <a:pt x="13239" y="21600"/>
                                      </a:lnTo>
                                      <a:lnTo>
                                        <a:pt x="17419" y="21600"/>
                                      </a:lnTo>
                                      <a:lnTo>
                                        <a:pt x="17419" y="20206"/>
                                      </a:lnTo>
                                      <a:lnTo>
                                        <a:pt x="21600" y="20206"/>
                                      </a:lnTo>
                                      <a:lnTo>
                                        <a:pt x="21600" y="18208"/>
                                      </a:lnTo>
                                      <a:close/>
                                      <a:moveTo>
                                        <a:pt x="18034" y="12852"/>
                                      </a:moveTo>
                                      <a:cubicBezTo>
                                        <a:pt x="18086" y="12640"/>
                                        <a:pt x="18116" y="12421"/>
                                        <a:pt x="18116" y="12194"/>
                                      </a:cubicBezTo>
                                      <a:lnTo>
                                        <a:pt x="18116" y="10864"/>
                                      </a:lnTo>
                                      <a:cubicBezTo>
                                        <a:pt x="18521" y="11008"/>
                                        <a:pt x="18813" y="11392"/>
                                        <a:pt x="18813" y="11845"/>
                                      </a:cubicBezTo>
                                      <a:cubicBezTo>
                                        <a:pt x="18813" y="12329"/>
                                        <a:pt x="18481" y="12733"/>
                                        <a:pt x="18034" y="12852"/>
                                      </a:cubicBezTo>
                                      <a:close/>
                                      <a:moveTo>
                                        <a:pt x="15329" y="5574"/>
                                      </a:moveTo>
                                      <a:cubicBezTo>
                                        <a:pt x="17250" y="5574"/>
                                        <a:pt x="18813" y="7137"/>
                                        <a:pt x="18813" y="9058"/>
                                      </a:cubicBezTo>
                                      <a:lnTo>
                                        <a:pt x="18813" y="10458"/>
                                      </a:lnTo>
                                      <a:cubicBezTo>
                                        <a:pt x="18586" y="10286"/>
                                        <a:pt x="18319" y="10166"/>
                                        <a:pt x="18025" y="10122"/>
                                      </a:cubicBezTo>
                                      <a:lnTo>
                                        <a:pt x="17983" y="9995"/>
                                      </a:lnTo>
                                      <a:cubicBezTo>
                                        <a:pt x="17796" y="9434"/>
                                        <a:pt x="17274" y="9058"/>
                                        <a:pt x="16683" y="9058"/>
                                      </a:cubicBezTo>
                                      <a:cubicBezTo>
                                        <a:pt x="16412" y="9058"/>
                                        <a:pt x="16149" y="9138"/>
                                        <a:pt x="15924" y="9288"/>
                                      </a:cubicBezTo>
                                      <a:cubicBezTo>
                                        <a:pt x="15562" y="9529"/>
                                        <a:pt x="15096" y="9529"/>
                                        <a:pt x="14734" y="9288"/>
                                      </a:cubicBezTo>
                                      <a:cubicBezTo>
                                        <a:pt x="14509" y="9138"/>
                                        <a:pt x="14246" y="9058"/>
                                        <a:pt x="13975" y="9058"/>
                                      </a:cubicBezTo>
                                      <a:cubicBezTo>
                                        <a:pt x="13384" y="9058"/>
                                        <a:pt x="12862" y="9434"/>
                                        <a:pt x="12676" y="9995"/>
                                      </a:cubicBezTo>
                                      <a:lnTo>
                                        <a:pt x="12633" y="10122"/>
                                      </a:lnTo>
                                      <a:cubicBezTo>
                                        <a:pt x="12340" y="10166"/>
                                        <a:pt x="12072" y="10287"/>
                                        <a:pt x="11846" y="10458"/>
                                      </a:cubicBezTo>
                                      <a:lnTo>
                                        <a:pt x="11846" y="9058"/>
                                      </a:lnTo>
                                      <a:cubicBezTo>
                                        <a:pt x="11845" y="7137"/>
                                        <a:pt x="13408" y="5574"/>
                                        <a:pt x="15329" y="5574"/>
                                      </a:cubicBezTo>
                                      <a:close/>
                                      <a:moveTo>
                                        <a:pt x="11148" y="10025"/>
                                      </a:moveTo>
                                      <a:lnTo>
                                        <a:pt x="11148" y="11132"/>
                                      </a:lnTo>
                                      <a:cubicBezTo>
                                        <a:pt x="11029" y="11075"/>
                                        <a:pt x="10906" y="11024"/>
                                        <a:pt x="10779" y="10987"/>
                                      </a:cubicBezTo>
                                      <a:lnTo>
                                        <a:pt x="8013" y="10190"/>
                                      </a:lnTo>
                                      <a:lnTo>
                                        <a:pt x="8013" y="9488"/>
                                      </a:lnTo>
                                      <a:cubicBezTo>
                                        <a:pt x="8281" y="9273"/>
                                        <a:pt x="8507" y="9009"/>
                                        <a:pt x="8681" y="8710"/>
                                      </a:cubicBezTo>
                                      <a:lnTo>
                                        <a:pt x="8710" y="8710"/>
                                      </a:lnTo>
                                      <a:cubicBezTo>
                                        <a:pt x="9188" y="8710"/>
                                        <a:pt x="9622" y="8515"/>
                                        <a:pt x="9938" y="8201"/>
                                      </a:cubicBezTo>
                                      <a:cubicBezTo>
                                        <a:pt x="10157" y="8905"/>
                                        <a:pt x="10571" y="9536"/>
                                        <a:pt x="11148" y="10025"/>
                                      </a:cubicBezTo>
                                      <a:close/>
                                      <a:moveTo>
                                        <a:pt x="7316" y="10329"/>
                                      </a:moveTo>
                                      <a:lnTo>
                                        <a:pt x="6271" y="11636"/>
                                      </a:lnTo>
                                      <a:lnTo>
                                        <a:pt x="5226" y="10329"/>
                                      </a:lnTo>
                                      <a:lnTo>
                                        <a:pt x="5226" y="9898"/>
                                      </a:lnTo>
                                      <a:cubicBezTo>
                                        <a:pt x="5549" y="10029"/>
                                        <a:pt x="5901" y="10103"/>
                                        <a:pt x="6271" y="10103"/>
                                      </a:cubicBezTo>
                                      <a:cubicBezTo>
                                        <a:pt x="6641" y="10103"/>
                                        <a:pt x="6993" y="10029"/>
                                        <a:pt x="7316" y="9898"/>
                                      </a:cubicBezTo>
                                      <a:lnTo>
                                        <a:pt x="7316" y="10329"/>
                                      </a:lnTo>
                                      <a:close/>
                                      <a:moveTo>
                                        <a:pt x="4181" y="5923"/>
                                      </a:moveTo>
                                      <a:lnTo>
                                        <a:pt x="4181" y="5574"/>
                                      </a:lnTo>
                                      <a:lnTo>
                                        <a:pt x="4181" y="5206"/>
                                      </a:lnTo>
                                      <a:cubicBezTo>
                                        <a:pt x="4995" y="5114"/>
                                        <a:pt x="5753" y="4702"/>
                                        <a:pt x="6271" y="4061"/>
                                      </a:cubicBezTo>
                                      <a:cubicBezTo>
                                        <a:pt x="6789" y="4702"/>
                                        <a:pt x="7547" y="5114"/>
                                        <a:pt x="8361" y="5206"/>
                                      </a:cubicBezTo>
                                      <a:lnTo>
                                        <a:pt x="8361" y="5591"/>
                                      </a:lnTo>
                                      <a:lnTo>
                                        <a:pt x="8361" y="5923"/>
                                      </a:lnTo>
                                      <a:lnTo>
                                        <a:pt x="8361" y="7316"/>
                                      </a:lnTo>
                                      <a:cubicBezTo>
                                        <a:pt x="8361" y="8469"/>
                                        <a:pt x="7424" y="9406"/>
                                        <a:pt x="6271" y="9406"/>
                                      </a:cubicBezTo>
                                      <a:cubicBezTo>
                                        <a:pt x="5118" y="9406"/>
                                        <a:pt x="4181" y="8469"/>
                                        <a:pt x="4181" y="7316"/>
                                      </a:cubicBezTo>
                                      <a:lnTo>
                                        <a:pt x="4181" y="5923"/>
                                      </a:lnTo>
                                      <a:close/>
                                      <a:moveTo>
                                        <a:pt x="8976" y="7974"/>
                                      </a:moveTo>
                                      <a:cubicBezTo>
                                        <a:pt x="9028" y="7763"/>
                                        <a:pt x="9058" y="7543"/>
                                        <a:pt x="9058" y="7316"/>
                                      </a:cubicBezTo>
                                      <a:lnTo>
                                        <a:pt x="9058" y="5987"/>
                                      </a:lnTo>
                                      <a:cubicBezTo>
                                        <a:pt x="9463" y="6131"/>
                                        <a:pt x="9755" y="6514"/>
                                        <a:pt x="9755" y="6968"/>
                                      </a:cubicBezTo>
                                      <a:cubicBezTo>
                                        <a:pt x="9755" y="7451"/>
                                        <a:pt x="9423" y="7855"/>
                                        <a:pt x="8976" y="7974"/>
                                      </a:cubicBezTo>
                                      <a:close/>
                                      <a:moveTo>
                                        <a:pt x="6271" y="697"/>
                                      </a:moveTo>
                                      <a:cubicBezTo>
                                        <a:pt x="8192" y="697"/>
                                        <a:pt x="9755" y="2260"/>
                                        <a:pt x="9755" y="4181"/>
                                      </a:cubicBezTo>
                                      <a:lnTo>
                                        <a:pt x="9755" y="5583"/>
                                      </a:lnTo>
                                      <a:cubicBezTo>
                                        <a:pt x="9551" y="5429"/>
                                        <a:pt x="9317" y="5314"/>
                                        <a:pt x="9058" y="5261"/>
                                      </a:cubicBezTo>
                                      <a:lnTo>
                                        <a:pt x="9058" y="4529"/>
                                      </a:lnTo>
                                      <a:lnTo>
                                        <a:pt x="8710" y="4529"/>
                                      </a:lnTo>
                                      <a:cubicBezTo>
                                        <a:pt x="7946" y="4529"/>
                                        <a:pt x="7217" y="4164"/>
                                        <a:pt x="6759" y="3553"/>
                                      </a:cubicBezTo>
                                      <a:lnTo>
                                        <a:pt x="6271" y="2903"/>
                                      </a:lnTo>
                                      <a:lnTo>
                                        <a:pt x="5783" y="3554"/>
                                      </a:lnTo>
                                      <a:cubicBezTo>
                                        <a:pt x="5325" y="4164"/>
                                        <a:pt x="4596" y="4529"/>
                                        <a:pt x="3832" y="4529"/>
                                      </a:cubicBezTo>
                                      <a:lnTo>
                                        <a:pt x="3484" y="4529"/>
                                      </a:lnTo>
                                      <a:lnTo>
                                        <a:pt x="3484" y="5261"/>
                                      </a:lnTo>
                                      <a:cubicBezTo>
                                        <a:pt x="3225" y="5314"/>
                                        <a:pt x="2991" y="5429"/>
                                        <a:pt x="2787" y="5583"/>
                                      </a:cubicBezTo>
                                      <a:lnTo>
                                        <a:pt x="2787" y="4181"/>
                                      </a:lnTo>
                                      <a:cubicBezTo>
                                        <a:pt x="2787" y="2260"/>
                                        <a:pt x="4350" y="697"/>
                                        <a:pt x="6271" y="697"/>
                                      </a:cubicBezTo>
                                      <a:close/>
                                      <a:moveTo>
                                        <a:pt x="3484" y="5987"/>
                                      </a:moveTo>
                                      <a:lnTo>
                                        <a:pt x="3484" y="7316"/>
                                      </a:lnTo>
                                      <a:cubicBezTo>
                                        <a:pt x="3484" y="7543"/>
                                        <a:pt x="3514" y="7763"/>
                                        <a:pt x="3566" y="7974"/>
                                      </a:cubicBezTo>
                                      <a:cubicBezTo>
                                        <a:pt x="3119" y="7855"/>
                                        <a:pt x="2787" y="7451"/>
                                        <a:pt x="2787" y="6968"/>
                                      </a:cubicBezTo>
                                      <a:cubicBezTo>
                                        <a:pt x="2787" y="6514"/>
                                        <a:pt x="3079" y="6131"/>
                                        <a:pt x="3484" y="5987"/>
                                      </a:cubicBezTo>
                                      <a:close/>
                                      <a:moveTo>
                                        <a:pt x="2600" y="8198"/>
                                      </a:moveTo>
                                      <a:cubicBezTo>
                                        <a:pt x="2916" y="8514"/>
                                        <a:pt x="3351" y="8710"/>
                                        <a:pt x="3832" y="8710"/>
                                      </a:cubicBezTo>
                                      <a:lnTo>
                                        <a:pt x="3861" y="8710"/>
                                      </a:lnTo>
                                      <a:cubicBezTo>
                                        <a:pt x="4034" y="9009"/>
                                        <a:pt x="4261" y="9273"/>
                                        <a:pt x="4529" y="9488"/>
                                      </a:cubicBezTo>
                                      <a:lnTo>
                                        <a:pt x="4529" y="10190"/>
                                      </a:lnTo>
                                      <a:lnTo>
                                        <a:pt x="2419" y="10798"/>
                                      </a:lnTo>
                                      <a:cubicBezTo>
                                        <a:pt x="1890" y="10789"/>
                                        <a:pt x="1457" y="10436"/>
                                        <a:pt x="1210" y="10177"/>
                                      </a:cubicBezTo>
                                      <a:cubicBezTo>
                                        <a:pt x="1873" y="9679"/>
                                        <a:pt x="2354" y="8980"/>
                                        <a:pt x="2600" y="8198"/>
                                      </a:cubicBezTo>
                                      <a:close/>
                                      <a:moveTo>
                                        <a:pt x="2787" y="14632"/>
                                      </a:moveTo>
                                      <a:lnTo>
                                        <a:pt x="2787" y="13239"/>
                                      </a:lnTo>
                                      <a:lnTo>
                                        <a:pt x="2090" y="13239"/>
                                      </a:lnTo>
                                      <a:lnTo>
                                        <a:pt x="2090" y="14632"/>
                                      </a:lnTo>
                                      <a:lnTo>
                                        <a:pt x="697" y="14632"/>
                                      </a:lnTo>
                                      <a:lnTo>
                                        <a:pt x="697" y="13331"/>
                                      </a:lnTo>
                                      <a:cubicBezTo>
                                        <a:pt x="697" y="12559"/>
                                        <a:pt x="1214" y="11871"/>
                                        <a:pt x="1956" y="11657"/>
                                      </a:cubicBezTo>
                                      <a:lnTo>
                                        <a:pt x="4750" y="10851"/>
                                      </a:lnTo>
                                      <a:lnTo>
                                        <a:pt x="5546" y="11845"/>
                                      </a:lnTo>
                                      <a:lnTo>
                                        <a:pt x="4181" y="11845"/>
                                      </a:lnTo>
                                      <a:lnTo>
                                        <a:pt x="4181" y="14632"/>
                                      </a:lnTo>
                                      <a:lnTo>
                                        <a:pt x="2787" y="14632"/>
                                      </a:lnTo>
                                      <a:close/>
                                      <a:moveTo>
                                        <a:pt x="7665" y="16026"/>
                                      </a:moveTo>
                                      <a:lnTo>
                                        <a:pt x="4877" y="16026"/>
                                      </a:lnTo>
                                      <a:lnTo>
                                        <a:pt x="4877" y="12542"/>
                                      </a:lnTo>
                                      <a:lnTo>
                                        <a:pt x="7665" y="12542"/>
                                      </a:lnTo>
                                      <a:lnTo>
                                        <a:pt x="7665" y="16026"/>
                                      </a:lnTo>
                                      <a:close/>
                                      <a:moveTo>
                                        <a:pt x="11845" y="13331"/>
                                      </a:moveTo>
                                      <a:lnTo>
                                        <a:pt x="11845" y="14632"/>
                                      </a:lnTo>
                                      <a:lnTo>
                                        <a:pt x="10452" y="14632"/>
                                      </a:lnTo>
                                      <a:lnTo>
                                        <a:pt x="10452" y="13239"/>
                                      </a:lnTo>
                                      <a:lnTo>
                                        <a:pt x="9755" y="13239"/>
                                      </a:lnTo>
                                      <a:lnTo>
                                        <a:pt x="9755" y="14632"/>
                                      </a:lnTo>
                                      <a:lnTo>
                                        <a:pt x="8361" y="14632"/>
                                      </a:lnTo>
                                      <a:lnTo>
                                        <a:pt x="8361" y="11845"/>
                                      </a:lnTo>
                                      <a:lnTo>
                                        <a:pt x="6996" y="11845"/>
                                      </a:lnTo>
                                      <a:lnTo>
                                        <a:pt x="7792" y="10851"/>
                                      </a:lnTo>
                                      <a:lnTo>
                                        <a:pt x="10586" y="11657"/>
                                      </a:lnTo>
                                      <a:cubicBezTo>
                                        <a:pt x="10793" y="11717"/>
                                        <a:pt x="10988" y="11816"/>
                                        <a:pt x="11159" y="11947"/>
                                      </a:cubicBezTo>
                                      <a:cubicBezTo>
                                        <a:pt x="11189" y="12467"/>
                                        <a:pt x="11447" y="12924"/>
                                        <a:pt x="11838" y="13223"/>
                                      </a:cubicBezTo>
                                      <a:cubicBezTo>
                                        <a:pt x="11840" y="13259"/>
                                        <a:pt x="11845" y="13294"/>
                                        <a:pt x="11845" y="13331"/>
                                      </a:cubicBezTo>
                                      <a:close/>
                                      <a:moveTo>
                                        <a:pt x="11845" y="11845"/>
                                      </a:moveTo>
                                      <a:cubicBezTo>
                                        <a:pt x="11845" y="11392"/>
                                        <a:pt x="12137" y="11008"/>
                                        <a:pt x="12542" y="10864"/>
                                      </a:cubicBezTo>
                                      <a:lnTo>
                                        <a:pt x="12542" y="12194"/>
                                      </a:lnTo>
                                      <a:cubicBezTo>
                                        <a:pt x="12542" y="12421"/>
                                        <a:pt x="12572" y="12640"/>
                                        <a:pt x="12624" y="12852"/>
                                      </a:cubicBezTo>
                                      <a:cubicBezTo>
                                        <a:pt x="12177" y="12733"/>
                                        <a:pt x="11845" y="12329"/>
                                        <a:pt x="11845" y="11845"/>
                                      </a:cubicBezTo>
                                      <a:close/>
                                      <a:moveTo>
                                        <a:pt x="13239" y="12194"/>
                                      </a:moveTo>
                                      <a:lnTo>
                                        <a:pt x="13239" y="10508"/>
                                      </a:lnTo>
                                      <a:lnTo>
                                        <a:pt x="13337" y="10215"/>
                                      </a:lnTo>
                                      <a:cubicBezTo>
                                        <a:pt x="13428" y="9939"/>
                                        <a:pt x="13685" y="9755"/>
                                        <a:pt x="13975" y="9755"/>
                                      </a:cubicBezTo>
                                      <a:cubicBezTo>
                                        <a:pt x="14108" y="9755"/>
                                        <a:pt x="14237" y="9794"/>
                                        <a:pt x="14348" y="9868"/>
                                      </a:cubicBezTo>
                                      <a:cubicBezTo>
                                        <a:pt x="14944" y="10265"/>
                                        <a:pt x="15714" y="10265"/>
                                        <a:pt x="16310" y="9868"/>
                                      </a:cubicBezTo>
                                      <a:cubicBezTo>
                                        <a:pt x="16421" y="9794"/>
                                        <a:pt x="16550" y="9755"/>
                                        <a:pt x="16683" y="9755"/>
                                      </a:cubicBezTo>
                                      <a:cubicBezTo>
                                        <a:pt x="16973" y="9755"/>
                                        <a:pt x="17230" y="9939"/>
                                        <a:pt x="17321" y="10215"/>
                                      </a:cubicBezTo>
                                      <a:lnTo>
                                        <a:pt x="17419" y="10508"/>
                                      </a:lnTo>
                                      <a:lnTo>
                                        <a:pt x="17419" y="12194"/>
                                      </a:lnTo>
                                      <a:cubicBezTo>
                                        <a:pt x="17419" y="13346"/>
                                        <a:pt x="16482" y="14284"/>
                                        <a:pt x="15329" y="14284"/>
                                      </a:cubicBezTo>
                                      <a:cubicBezTo>
                                        <a:pt x="14176" y="14284"/>
                                        <a:pt x="13239" y="13346"/>
                                        <a:pt x="13239" y="12194"/>
                                      </a:cubicBezTo>
                                      <a:close/>
                                      <a:moveTo>
                                        <a:pt x="15329" y="14981"/>
                                      </a:moveTo>
                                      <a:cubicBezTo>
                                        <a:pt x="15699" y="14981"/>
                                        <a:pt x="16051" y="14907"/>
                                        <a:pt x="16374" y="14775"/>
                                      </a:cubicBezTo>
                                      <a:lnTo>
                                        <a:pt x="16374" y="15207"/>
                                      </a:lnTo>
                                      <a:lnTo>
                                        <a:pt x="15329" y="16513"/>
                                      </a:lnTo>
                                      <a:lnTo>
                                        <a:pt x="14284" y="15207"/>
                                      </a:lnTo>
                                      <a:lnTo>
                                        <a:pt x="14284" y="14775"/>
                                      </a:lnTo>
                                      <a:cubicBezTo>
                                        <a:pt x="14607" y="14907"/>
                                        <a:pt x="14959" y="14981"/>
                                        <a:pt x="15329" y="14981"/>
                                      </a:cubicBezTo>
                                      <a:close/>
                                      <a:moveTo>
                                        <a:pt x="11845" y="19510"/>
                                      </a:moveTo>
                                      <a:lnTo>
                                        <a:pt x="11845" y="18116"/>
                                      </a:lnTo>
                                      <a:lnTo>
                                        <a:pt x="11148" y="18116"/>
                                      </a:lnTo>
                                      <a:lnTo>
                                        <a:pt x="11148" y="19510"/>
                                      </a:lnTo>
                                      <a:lnTo>
                                        <a:pt x="9755" y="19510"/>
                                      </a:lnTo>
                                      <a:lnTo>
                                        <a:pt x="9755" y="18208"/>
                                      </a:lnTo>
                                      <a:cubicBezTo>
                                        <a:pt x="9755" y="17437"/>
                                        <a:pt x="10273" y="16749"/>
                                        <a:pt x="11014" y="16534"/>
                                      </a:cubicBezTo>
                                      <a:lnTo>
                                        <a:pt x="13808" y="15728"/>
                                      </a:lnTo>
                                      <a:lnTo>
                                        <a:pt x="14604" y="16723"/>
                                      </a:lnTo>
                                      <a:lnTo>
                                        <a:pt x="13239" y="16723"/>
                                      </a:lnTo>
                                      <a:lnTo>
                                        <a:pt x="13239" y="19510"/>
                                      </a:lnTo>
                                      <a:lnTo>
                                        <a:pt x="11845" y="19510"/>
                                      </a:lnTo>
                                      <a:close/>
                                      <a:moveTo>
                                        <a:pt x="16723" y="20903"/>
                                      </a:moveTo>
                                      <a:lnTo>
                                        <a:pt x="13935" y="20903"/>
                                      </a:lnTo>
                                      <a:lnTo>
                                        <a:pt x="13935" y="17419"/>
                                      </a:lnTo>
                                      <a:lnTo>
                                        <a:pt x="16723" y="17419"/>
                                      </a:lnTo>
                                      <a:lnTo>
                                        <a:pt x="16723" y="20903"/>
                                      </a:lnTo>
                                      <a:close/>
                                      <a:moveTo>
                                        <a:pt x="20903" y="19510"/>
                                      </a:moveTo>
                                      <a:lnTo>
                                        <a:pt x="19510" y="19510"/>
                                      </a:lnTo>
                                      <a:lnTo>
                                        <a:pt x="19510" y="18116"/>
                                      </a:lnTo>
                                      <a:lnTo>
                                        <a:pt x="18813" y="18116"/>
                                      </a:lnTo>
                                      <a:lnTo>
                                        <a:pt x="18813" y="19510"/>
                                      </a:lnTo>
                                      <a:lnTo>
                                        <a:pt x="17419" y="19510"/>
                                      </a:lnTo>
                                      <a:lnTo>
                                        <a:pt x="17419" y="16723"/>
                                      </a:lnTo>
                                      <a:lnTo>
                                        <a:pt x="16054" y="16723"/>
                                      </a:lnTo>
                                      <a:lnTo>
                                        <a:pt x="16850" y="15728"/>
                                      </a:lnTo>
                                      <a:lnTo>
                                        <a:pt x="19644" y="16534"/>
                                      </a:lnTo>
                                      <a:cubicBezTo>
                                        <a:pt x="20386" y="16748"/>
                                        <a:pt x="20903" y="17437"/>
                                        <a:pt x="20903" y="18208"/>
                                      </a:cubicBezTo>
                                      <a:lnTo>
                                        <a:pt x="20903" y="1951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Rectangle"/>
                              <wps:cNvSpPr/>
                              <wps:spPr>
                                <a:xfrm>
                                  <a:off x="533401" y="660401"/>
                                  <a:ext cx="50800" cy="254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Rectangle"/>
                              <wps:cNvSpPr/>
                              <wps:spPr>
                                <a:xfrm>
                                  <a:off x="533401" y="711201"/>
                                  <a:ext cx="50800" cy="254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6" name="Rectangle"/>
                              <wps:cNvSpPr/>
                              <wps:spPr>
                                <a:xfrm>
                                  <a:off x="203201" y="482601"/>
                                  <a:ext cx="50800" cy="254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7" name="Rectangle"/>
                              <wps:cNvSpPr/>
                              <wps:spPr>
                                <a:xfrm>
                                  <a:off x="203201" y="533401"/>
                                  <a:ext cx="50800" cy="254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0B46AD" id="Group 1" o:spid="_x0000_s1026" alt="participants icon" style="width:30.45pt;height:30.45pt;mso-position-horizontal-relative:char;mso-position-vertical-relative:line" coordsize="7874,7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">
                      <v:shape id="Shape" o:spid="_x0000_s1027" style="position:absolute;width:7874;height:78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" path="m21600,18208v,-1080,-725,-2043,-1763,-2343l17071,15067r,-701c17339,14150,17565,13886,17739,13587r29,c18728,13587,19510,12806,19510,11845r,-2787c19510,6753,17634,4877,15329,4877v-2298,,-4167,1864,-4180,4159c10700,8470,10452,7768,10452,7027r,-59l10452,4181c10452,1875,8576,,6271,,3966,,2090,1875,2090,4181r,2787l2090,7027v,1131,-602,2196,-1573,2778l204,9992r203,305c428,10328,764,10821,1328,11165,530,11577,,12410,,13331r,1998l4181,15329r,1394l8361,16723r,-1394l12542,15329r,-1777c12654,13575,12771,13587,12890,13587r29,c13092,13886,13319,14150,13587,14366r,701l10821,15865v-1038,299,-1763,1263,-1763,2343l9058,20206r4181,l13239,21600r4180,l17419,20206r4181,l21600,18208xm18034,12852v52,-212,82,-431,82,-658l18116,10864v405,144,697,528,697,981c18813,12329,18481,12733,18034,12852xm15329,5574v1921,,3484,1563,3484,3484l18813,10458v-227,-172,-494,-292,-788,-336l17983,9995v-187,-561,-709,-937,-1300,-937c16412,9058,16149,9138,15924,9288v-362,241,-828,241,-1190,c14509,9138,14246,9058,13975,9058v-591,,-1113,376,-1299,937l12633,10122v-293,44,-561,165,-787,336l11846,9058v-1,-1921,1562,-3484,3483,-3484xm11148,10025r,1107c11029,11075,10906,11024,10779,10987l8013,10190r,-702c8281,9273,8507,9009,8681,8710r29,c9188,8710,9622,8515,9938,8201v219,704,633,1335,1210,1824xm7316,10329l6271,11636,5226,10329r,-431c5549,10029,5901,10103,6271,10103v370,,722,-74,1045,-205l7316,10329xm4181,5923r,-349l4181,5206v814,-92,1572,-504,2090,-1145c6789,4702,7547,5114,8361,5206r,385l8361,5923r,1393c8361,8469,7424,9406,6271,9406,5118,9406,4181,8469,4181,7316r,-1393xm8976,7974v52,-211,82,-431,82,-658l9058,5987v405,144,697,527,697,981c9755,7451,9423,7855,8976,7974xm6271,697v1921,,3484,1563,3484,3484l9755,5583c9551,5429,9317,5314,9058,5261r,-732l8710,4529v-764,,-1493,-365,-1951,-976l6271,2903r-488,651c5325,4164,4596,4529,3832,4529r-348,l3484,5261v-259,53,-493,168,-697,322l2787,4181c2787,2260,4350,697,6271,697xm3484,5987r,1329c3484,7543,3514,7763,3566,7974,3119,7855,2787,7451,2787,6968v,-454,292,-837,697,-981xm2600,8198v316,316,751,512,1232,512l3861,8710v173,299,400,563,668,778l4529,10190r-2110,608c1890,10789,1457,10436,1210,10177,1873,9679,2354,8980,2600,8198xm2787,14632r,-1393l2090,13239r,1393l697,14632r,-1301c697,12559,1214,11871,1956,11657r2794,-806l5546,11845r-1365,l4181,14632r-1394,xm7665,16026r-2788,l4877,12542r2788,l7665,16026xm11845,13331r,1301l10452,14632r,-1393l9755,13239r,1393l8361,14632r,-2787l6996,11845r796,-994l10586,11657v207,60,402,159,573,290c11189,12467,11447,12924,11838,13223v2,36,7,71,7,108xm11845,11845v,-453,292,-837,697,-981l12542,12194v,227,30,446,82,658c12177,12733,11845,12329,11845,11845xm13239,12194r,-1686l13337,10215v91,-276,348,-460,638,-460c14108,9755,14237,9794,14348,9868v596,397,1366,397,1962,c16421,9794,16550,9755,16683,9755v290,,547,184,638,460l17419,10508r,1686c17419,13346,16482,14284,15329,14284v-1153,,-2090,-938,-2090,-2090xm15329,14981v370,,722,-74,1045,-206l16374,15207r-1045,1306l14284,15207r,-432c14607,14907,14959,14981,15329,14981xm11845,19510r,-1394l11148,18116r,1394l9755,19510r,-1302c9755,17437,10273,16749,11014,16534r2794,-806l14604,16723r-1365,l13239,19510r-1394,xm16723,20903r-2788,l13935,17419r2788,l16723,20903xm20903,19510r-1393,l19510,18116r-697,l18813,19510r-1394,l17419,16723r-1365,l16850,15728r2794,806c20386,16748,20903,17437,20903,18208r,1302xe" filled="f" stroked="f" strokeweight="1pt">
                        <v:stroke miterlimit="4" joinstyle="miter"/>
                        <v:path arrowok="t" o:extrusionok="f" o:connecttype="custom" o:connectlocs="393701,393701;393701,393701;393701,393701;393701,393701" o:connectangles="0,90,180,270"/>
                      </v:shape>
                      <v:rect id="Rectangle" o:spid="_x0000_s1028" style="position:absolute;left:5334;top:6604;width:508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" filled="f" stroked="f" strokeweight="1pt">
                        <v:stroke miterlimit="4"/>
                        <v:textbox inset="3pt,3pt,3pt,3pt"/>
                      </v:rect>
                      <v:rect id="Rectangle" o:spid="_x0000_s1029" style="position:absolute;left:5334;top:7112;width:508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" filled="f" stroked="f" strokeweight="1pt">
                        <v:stroke miterlimit="4"/>
                        <v:textbox inset="3pt,3pt,3pt,3pt"/>
                      </v:rect>
                      <v:rect id="Rectangle" o:spid="_x0000_s1030" style="position:absolute;left:2032;top:4826;width:508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" filled="f" stroked="f" strokeweight="1pt">
                        <v:stroke miterlimit="4"/>
                        <v:textbox inset="3pt,3pt,3pt,3pt"/>
                      </v:rect>
                      <v:rect id="Rectangle" o:spid="_x0000_s1031" style="position:absolute;left:2032;top:5334;width:508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" filled="f" stroked="f" strokeweight="1pt">
                        <v:stroke miterlimit="4"/>
                        <v:textbox inset="3pt,3pt,3pt,3pt"/>
                      </v:rect>
                      <w10:anchorlock/>
                    </v:group>
                  </w:pict>
                </mc:Fallback>
              </mc:AlternateContent>
            </w:r>
            <w:r w:rsidR="00937DCA">
              <w:t xml:space="preserve"> </w:t>
            </w:r>
            <w:sdt>
              <w:sdtPr>
                <w:id w:val="291024147"/>
                <w:placeholder>
                  <w:docPart w:val="21F0A30B28CB41CD822BECAC3C9D4E8D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5B14BE">
                  <w:t>Participants</w:t>
                </w:r>
              </w:sdtContent>
            </w:sdt>
          </w:p>
        </w:tc>
      </w:tr>
      <w:tr w:rsidR="002C5507" w:rsidRPr="009756AD" w14:paraId="70949EF5" w14:textId="77777777" w:rsidTr="00884234">
        <w:tc>
          <w:tcPr>
            <w:tcW w:w="2790" w:type="dxa"/>
            <w:tcBorders>
              <w:top w:val="dashed" w:sz="8" w:space="0" w:color="auto"/>
              <w:bottom w:val="single" w:sz="4" w:space="0" w:color="808080" w:themeColor="background1" w:themeShade="80"/>
            </w:tcBorders>
          </w:tcPr>
          <w:p w14:paraId="5824BFB2" w14:textId="77777777" w:rsidR="002C5507" w:rsidRPr="00391ABD" w:rsidRDefault="00E873A9" w:rsidP="00884234">
            <w:pPr>
              <w:pStyle w:val="Heading4"/>
              <w:outlineLvl w:val="3"/>
            </w:pPr>
            <w:sdt>
              <w:sdtPr>
                <w:id w:val="-1571186646"/>
                <w:placeholder>
                  <w:docPart w:val="653EA4180956453CA3D5A79DD3F580D6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391ABD">
                  <w:t>Name</w:t>
                </w:r>
              </w:sdtContent>
            </w:sdt>
          </w:p>
        </w:tc>
        <w:tc>
          <w:tcPr>
            <w:tcW w:w="2610" w:type="dxa"/>
            <w:tcBorders>
              <w:top w:val="dashed" w:sz="8" w:space="0" w:color="auto"/>
              <w:bottom w:val="single" w:sz="4" w:space="0" w:color="808080" w:themeColor="background1" w:themeShade="80"/>
            </w:tcBorders>
          </w:tcPr>
          <w:p w14:paraId="14DAF3EC" w14:textId="77777777" w:rsidR="002C5507" w:rsidRPr="009756AD" w:rsidRDefault="00E873A9" w:rsidP="00884234">
            <w:pPr>
              <w:pStyle w:val="Heading4"/>
              <w:outlineLvl w:val="3"/>
            </w:pPr>
            <w:sdt>
              <w:sdtPr>
                <w:id w:val="1822233433"/>
                <w:placeholder>
                  <w:docPart w:val="BF643A6AF565452E8178703FE5458C87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9756AD">
                  <w:t>Role</w:t>
                </w:r>
              </w:sdtContent>
            </w:sdt>
          </w:p>
        </w:tc>
        <w:tc>
          <w:tcPr>
            <w:tcW w:w="3960" w:type="dxa"/>
            <w:tcBorders>
              <w:top w:val="dashed" w:sz="8" w:space="0" w:color="auto"/>
              <w:bottom w:val="single" w:sz="4" w:space="0" w:color="808080" w:themeColor="background1" w:themeShade="80"/>
            </w:tcBorders>
          </w:tcPr>
          <w:p w14:paraId="2ECC598F" w14:textId="77777777" w:rsidR="002C5507" w:rsidRPr="009756AD" w:rsidRDefault="00E873A9" w:rsidP="00884234">
            <w:pPr>
              <w:pStyle w:val="Heading4"/>
              <w:outlineLvl w:val="3"/>
            </w:pPr>
            <w:sdt>
              <w:sdtPr>
                <w:id w:val="-699625266"/>
                <w:placeholder>
                  <w:docPart w:val="F4D2BF0A65B34FD3AB00CF73E1F1CA3A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9756AD">
                  <w:t>Contact information</w:t>
                </w:r>
              </w:sdtContent>
            </w:sdt>
          </w:p>
        </w:tc>
      </w:tr>
      <w:tr w:rsidR="000F3A87" w:rsidRPr="009756AD" w14:paraId="717C6533" w14:textId="77777777" w:rsidTr="00884234">
        <w:tc>
          <w:tcPr>
            <w:tcW w:w="2790" w:type="dxa"/>
            <w:tcBorders>
              <w:top w:val="single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10A31F4F" w14:textId="62759927" w:rsidR="002C5507" w:rsidRPr="009756AD" w:rsidRDefault="008C1A06" w:rsidP="000323EE">
            <w:pPr>
              <w:pStyle w:val="TableText"/>
            </w:pPr>
            <w:r>
              <w:t>Loba Quasem</w:t>
            </w:r>
          </w:p>
        </w:tc>
        <w:tc>
          <w:tcPr>
            <w:tcW w:w="2610" w:type="dxa"/>
            <w:tcBorders>
              <w:top w:val="single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5CF4C861" w14:textId="2563F529" w:rsidR="002C5507" w:rsidRPr="009756AD" w:rsidRDefault="008C1A06" w:rsidP="000323EE">
            <w:pPr>
              <w:pStyle w:val="TableText"/>
            </w:pPr>
            <w:r>
              <w:t>Data Analyst</w:t>
            </w:r>
          </w:p>
        </w:tc>
        <w:tc>
          <w:tcPr>
            <w:tcW w:w="3960" w:type="dxa"/>
            <w:tcBorders>
              <w:top w:val="single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35B8114C" w14:textId="762467BF" w:rsidR="002C5507" w:rsidRPr="009756AD" w:rsidRDefault="00E873A9" w:rsidP="000323EE">
            <w:pPr>
              <w:pStyle w:val="TableText"/>
            </w:pPr>
            <w:hyperlink r:id="rId12" w:history="1">
              <w:r w:rsidR="008C1A06">
                <w:rPr>
                  <w:rStyle w:val="Hyperlink"/>
                </w:rPr>
                <w:t>https://github.com/lquasem</w:t>
              </w:r>
            </w:hyperlink>
          </w:p>
        </w:tc>
      </w:tr>
      <w:tr w:rsidR="000F3A87" w:rsidRPr="009756AD" w14:paraId="55A097C1" w14:textId="77777777" w:rsidTr="0007549F">
        <w:tc>
          <w:tcPr>
            <w:tcW w:w="279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4C435880" w14:textId="76467779" w:rsidR="002C5507" w:rsidRPr="009756AD" w:rsidRDefault="008C1A06" w:rsidP="000323EE">
            <w:pPr>
              <w:pStyle w:val="TableText"/>
            </w:pPr>
            <w:proofErr w:type="spellStart"/>
            <w:r>
              <w:t>Nitha</w:t>
            </w:r>
            <w:proofErr w:type="spellEnd"/>
            <w:r>
              <w:t xml:space="preserve"> Balakrishnan</w:t>
            </w:r>
          </w:p>
        </w:tc>
        <w:tc>
          <w:tcPr>
            <w:tcW w:w="261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4EA713D2" w14:textId="14A960A4" w:rsidR="002C5507" w:rsidRPr="009756AD" w:rsidRDefault="008C1A06" w:rsidP="000323EE">
            <w:pPr>
              <w:pStyle w:val="TableText"/>
            </w:pPr>
            <w:r>
              <w:t>Data Analyst</w:t>
            </w:r>
          </w:p>
        </w:tc>
        <w:tc>
          <w:tcPr>
            <w:tcW w:w="396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7AB039A6" w14:textId="3AB13EB9" w:rsidR="002C5507" w:rsidRPr="009756AD" w:rsidRDefault="00E873A9" w:rsidP="000323EE">
            <w:pPr>
              <w:pStyle w:val="TableText"/>
            </w:pPr>
            <w:hyperlink r:id="rId13" w:history="1">
              <w:r w:rsidR="008C1A06">
                <w:rPr>
                  <w:rStyle w:val="Hyperlink"/>
                </w:rPr>
                <w:t>https://github.com/nithabalakrishnan</w:t>
              </w:r>
            </w:hyperlink>
          </w:p>
        </w:tc>
      </w:tr>
      <w:tr w:rsidR="002C5507" w:rsidRPr="009756AD" w14:paraId="0FFB391B" w14:textId="77777777" w:rsidTr="0007549F">
        <w:tc>
          <w:tcPr>
            <w:tcW w:w="279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0CEAAA19" w14:textId="31854A0D" w:rsidR="002C5507" w:rsidRPr="009756AD" w:rsidRDefault="008C1A06" w:rsidP="000323EE">
            <w:pPr>
              <w:pStyle w:val="TableText"/>
            </w:pPr>
            <w:r>
              <w:t>Natalie Stanislav</w:t>
            </w:r>
          </w:p>
        </w:tc>
        <w:tc>
          <w:tcPr>
            <w:tcW w:w="261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218C3289" w14:textId="02F25EBC" w:rsidR="002C5507" w:rsidRPr="009756AD" w:rsidRDefault="008C1A06" w:rsidP="000323EE">
            <w:pPr>
              <w:pStyle w:val="TableText"/>
            </w:pPr>
            <w:r>
              <w:t>Data A</w:t>
            </w:r>
            <w:r w:rsidR="005B77FD">
              <w:t>n</w:t>
            </w:r>
            <w:r>
              <w:t>alyst</w:t>
            </w:r>
          </w:p>
        </w:tc>
        <w:tc>
          <w:tcPr>
            <w:tcW w:w="396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1A7B871E" w14:textId="1600F2BB" w:rsidR="002C5507" w:rsidRPr="009756AD" w:rsidRDefault="00E873A9" w:rsidP="000323EE">
            <w:pPr>
              <w:pStyle w:val="TableText"/>
            </w:pPr>
            <w:hyperlink r:id="rId14" w:history="1">
              <w:r w:rsidR="008C1A06">
                <w:rPr>
                  <w:rStyle w:val="Hyperlink"/>
                </w:rPr>
                <w:t>https://github.com/datamoa</w:t>
              </w:r>
            </w:hyperlink>
          </w:p>
        </w:tc>
      </w:tr>
    </w:tbl>
    <w:p w14:paraId="01F01A25" w14:textId="77777777" w:rsidR="00B30AE3" w:rsidRPr="009756AD" w:rsidRDefault="00B30AE3" w:rsidP="00C4665B">
      <w:pPr>
        <w:spacing w:before="0"/>
      </w:pPr>
    </w:p>
    <w:tbl>
      <w:tblPr>
        <w:tblStyle w:val="Calendar1"/>
        <w:tblW w:w="5000" w:type="pct"/>
        <w:tblBorders>
          <w:bottom w:val="single" w:sz="4" w:space="0" w:color="auto"/>
          <w:insideH w:val="single" w:sz="4" w:space="0" w:color="auto"/>
        </w:tblBorders>
        <w:tblLook w:val="0620" w:firstRow="1" w:lastRow="0" w:firstColumn="0" w:lastColumn="0" w:noHBand="1" w:noVBand="1"/>
      </w:tblPr>
      <w:tblGrid>
        <w:gridCol w:w="5400"/>
        <w:gridCol w:w="2340"/>
        <w:gridCol w:w="1620"/>
      </w:tblGrid>
      <w:tr w:rsidR="002C476C" w:rsidRPr="009756AD" w14:paraId="51EBA169" w14:textId="77777777" w:rsidTr="008842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60" w:type="dxa"/>
            <w:gridSpan w:val="3"/>
            <w:tcBorders>
              <w:top w:val="nil"/>
              <w:bottom w:val="dashed" w:sz="8" w:space="0" w:color="auto"/>
            </w:tcBorders>
          </w:tcPr>
          <w:p w14:paraId="73279E2A" w14:textId="77777777" w:rsidR="002C476C" w:rsidRPr="002C476C" w:rsidRDefault="00937DCA" w:rsidP="00884234">
            <w:pPr>
              <w:pStyle w:val="Heading1"/>
              <w:outlineLvl w:val="0"/>
              <w:rPr>
                <w:b w:val="0"/>
              </w:rPr>
            </w:pPr>
            <w:r w:rsidRPr="00C43C78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34D7B189" wp14:editId="51C2A877">
                      <wp:extent cx="194310" cy="252730"/>
                      <wp:effectExtent l="0" t="0" r="0" b="0"/>
                      <wp:docPr id="23" name="Shape" descr="check mark box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10" cy="2527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37" h="21600" extrusionOk="0">
                                    <a:moveTo>
                                      <a:pt x="21351" y="10262"/>
                                    </a:moveTo>
                                    <a:lnTo>
                                      <a:pt x="17460" y="5765"/>
                                    </a:lnTo>
                                    <a:lnTo>
                                      <a:pt x="21351" y="1268"/>
                                    </a:lnTo>
                                    <a:cubicBezTo>
                                      <a:pt x="21550" y="999"/>
                                      <a:pt x="21600" y="692"/>
                                      <a:pt x="21400" y="423"/>
                                    </a:cubicBezTo>
                                    <a:cubicBezTo>
                                      <a:pt x="21201" y="154"/>
                                      <a:pt x="20852" y="0"/>
                                      <a:pt x="20453" y="0"/>
                                    </a:cubicBezTo>
                                    <a:lnTo>
                                      <a:pt x="1097" y="0"/>
                                    </a:lnTo>
                                    <a:cubicBezTo>
                                      <a:pt x="499" y="0"/>
                                      <a:pt x="0" y="384"/>
                                      <a:pt x="0" y="846"/>
                                    </a:cubicBezTo>
                                    <a:lnTo>
                                      <a:pt x="0" y="20754"/>
                                    </a:lnTo>
                                    <a:cubicBezTo>
                                      <a:pt x="0" y="21216"/>
                                      <a:pt x="499" y="21600"/>
                                      <a:pt x="1097" y="21600"/>
                                    </a:cubicBezTo>
                                    <a:cubicBezTo>
                                      <a:pt x="1696" y="21600"/>
                                      <a:pt x="2195" y="21216"/>
                                      <a:pt x="2195" y="20754"/>
                                    </a:cubicBezTo>
                                    <a:lnTo>
                                      <a:pt x="2195" y="11569"/>
                                    </a:lnTo>
                                    <a:lnTo>
                                      <a:pt x="20503" y="11569"/>
                                    </a:lnTo>
                                    <a:cubicBezTo>
                                      <a:pt x="20902" y="11569"/>
                                      <a:pt x="21251" y="11415"/>
                                      <a:pt x="21450" y="11146"/>
                                    </a:cubicBezTo>
                                    <a:cubicBezTo>
                                      <a:pt x="21600" y="10838"/>
                                      <a:pt x="21550" y="10531"/>
                                      <a:pt x="21351" y="10262"/>
                                    </a:cubicBezTo>
                                    <a:close/>
                                    <a:moveTo>
                                      <a:pt x="2195" y="9878"/>
                                    </a:moveTo>
                                    <a:lnTo>
                                      <a:pt x="2195" y="1614"/>
                                    </a:lnTo>
                                    <a:lnTo>
                                      <a:pt x="18457" y="1614"/>
                                    </a:lnTo>
                                    <a:lnTo>
                                      <a:pt x="15265" y="5304"/>
                                    </a:lnTo>
                                    <a:cubicBezTo>
                                      <a:pt x="15015" y="5573"/>
                                      <a:pt x="15015" y="5957"/>
                                      <a:pt x="15265" y="6226"/>
                                    </a:cubicBezTo>
                                    <a:lnTo>
                                      <a:pt x="18457" y="9916"/>
                                    </a:lnTo>
                                    <a:lnTo>
                                      <a:pt x="2195" y="9916"/>
                                    </a:lnTo>
                                    <a:close/>
                                    <a:moveTo>
                                      <a:pt x="12321" y="2537"/>
                                    </a:moveTo>
                                    <a:cubicBezTo>
                                      <a:pt x="11773" y="2344"/>
                                      <a:pt x="11124" y="2498"/>
                                      <a:pt x="10875" y="2921"/>
                                    </a:cubicBezTo>
                                    <a:lnTo>
                                      <a:pt x="8331" y="6880"/>
                                    </a:lnTo>
                                    <a:lnTo>
                                      <a:pt x="7233" y="6034"/>
                                    </a:lnTo>
                                    <a:cubicBezTo>
                                      <a:pt x="6834" y="5727"/>
                                      <a:pt x="6136" y="5727"/>
                                      <a:pt x="5737" y="6034"/>
                                    </a:cubicBezTo>
                                    <a:cubicBezTo>
                                      <a:pt x="5338" y="6342"/>
                                      <a:pt x="5338" y="6880"/>
                                      <a:pt x="5737" y="7187"/>
                                    </a:cubicBezTo>
                                    <a:lnTo>
                                      <a:pt x="7882" y="8840"/>
                                    </a:lnTo>
                                    <a:cubicBezTo>
                                      <a:pt x="8081" y="8994"/>
                                      <a:pt x="8381" y="9070"/>
                                      <a:pt x="8630" y="9070"/>
                                    </a:cubicBezTo>
                                    <a:cubicBezTo>
                                      <a:pt x="8680" y="9070"/>
                                      <a:pt x="8730" y="9070"/>
                                      <a:pt x="8780" y="9070"/>
                                    </a:cubicBezTo>
                                    <a:cubicBezTo>
                                      <a:pt x="9129" y="9032"/>
                                      <a:pt x="9428" y="8878"/>
                                      <a:pt x="9578" y="8609"/>
                                    </a:cubicBezTo>
                                    <a:lnTo>
                                      <a:pt x="12820" y="3651"/>
                                    </a:lnTo>
                                    <a:cubicBezTo>
                                      <a:pt x="13070" y="3228"/>
                                      <a:pt x="12870" y="2729"/>
                                      <a:pt x="12321" y="253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4F383C" id="Shape" o:spid="_x0000_s1026" alt="check mark box icon" style="width:15.3pt;height:1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37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" path="m21351,10262l17460,5765,21351,1268v199,-269,249,-576,49,-845c21201,154,20852,,20453,l1097,c499,,,384,,846l,20754v,462,499,846,1097,846c1696,21600,2195,21216,2195,20754r,-9185l20503,11569v399,,748,-154,947,-423c21600,10838,21550,10531,21351,10262xm2195,9878r,-8264l18457,1614,15265,5304v-250,269,-250,653,,922l18457,9916r-16262,l2195,9878xm12321,2537v-548,-193,-1197,-39,-1446,384l8331,6880,7233,6034v-399,-307,-1097,-307,-1496,c5338,6342,5338,6880,5737,7187l7882,8840v199,154,499,230,748,230c8680,9070,8730,9070,8780,9070v349,-38,648,-192,798,-461l12820,3651v250,-423,50,-922,-499,-1114xe" fillcolor="#212745 [3215]" stroked="f" strokeweight="1pt">
                      <v:stroke miterlimit="4" joinstyle="miter"/>
                      <v:path arrowok="t" o:extrusionok="f" o:connecttype="custom" o:connectlocs="97155,126365;97155,126365;97155,126365;97155,126365" o:connectangles="0,90,180,270"/>
                      <w10:anchorlock/>
                    </v:shape>
                  </w:pict>
                </mc:Fallback>
              </mc:AlternateContent>
            </w:r>
            <w:r w:rsidRPr="00C4665B">
              <w:t xml:space="preserve"> </w:t>
            </w:r>
            <w:sdt>
              <w:sdtPr>
                <w:id w:val="37402836"/>
                <w:placeholder>
                  <w:docPart w:val="D461E83296F64FEF9F8BDE73294B8C0E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C4665B">
                  <w:t>Milestones</w:t>
                </w:r>
              </w:sdtContent>
            </w:sdt>
          </w:p>
        </w:tc>
      </w:tr>
      <w:tr w:rsidR="000F3A87" w:rsidRPr="009756AD" w14:paraId="1C6DFDBB" w14:textId="77777777" w:rsidTr="00884234">
        <w:tc>
          <w:tcPr>
            <w:tcW w:w="5400" w:type="dxa"/>
            <w:tcBorders>
              <w:top w:val="dashed" w:sz="8" w:space="0" w:color="auto"/>
              <w:bottom w:val="single" w:sz="4" w:space="0" w:color="808080" w:themeColor="background1" w:themeShade="80"/>
            </w:tcBorders>
          </w:tcPr>
          <w:p w14:paraId="579C0858" w14:textId="77777777" w:rsidR="00DB66DE" w:rsidRPr="00391ABD" w:rsidRDefault="00E873A9" w:rsidP="00884234">
            <w:pPr>
              <w:pStyle w:val="Heading4"/>
              <w:outlineLvl w:val="3"/>
            </w:pPr>
            <w:sdt>
              <w:sdtPr>
                <w:id w:val="1028149152"/>
                <w:placeholder>
                  <w:docPart w:val="304EC89DD5AE4A38A258C64141FBC307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391ABD">
                  <w:t>Milestone name</w:t>
                </w:r>
              </w:sdtContent>
            </w:sdt>
          </w:p>
        </w:tc>
        <w:tc>
          <w:tcPr>
            <w:tcW w:w="2340" w:type="dxa"/>
            <w:tcBorders>
              <w:top w:val="dashed" w:sz="8" w:space="0" w:color="auto"/>
              <w:bottom w:val="single" w:sz="4" w:space="0" w:color="808080" w:themeColor="background1" w:themeShade="80"/>
            </w:tcBorders>
          </w:tcPr>
          <w:p w14:paraId="17F8F196" w14:textId="77777777" w:rsidR="00DB66DE" w:rsidRPr="009756AD" w:rsidRDefault="00E873A9" w:rsidP="00884234">
            <w:pPr>
              <w:pStyle w:val="Heading4"/>
              <w:outlineLvl w:val="3"/>
            </w:pPr>
            <w:sdt>
              <w:sdtPr>
                <w:id w:val="-1598931803"/>
                <w:placeholder>
                  <w:docPart w:val="A7B3D93CEA9446138A6E322AC76CDC58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9756AD">
                  <w:t>Target date</w:t>
                </w:r>
              </w:sdtContent>
            </w:sdt>
          </w:p>
        </w:tc>
        <w:tc>
          <w:tcPr>
            <w:tcW w:w="1620" w:type="dxa"/>
            <w:tcBorders>
              <w:top w:val="dashed" w:sz="8" w:space="0" w:color="auto"/>
              <w:bottom w:val="single" w:sz="4" w:space="0" w:color="808080" w:themeColor="background1" w:themeShade="80"/>
            </w:tcBorders>
          </w:tcPr>
          <w:p w14:paraId="4458C442" w14:textId="77777777" w:rsidR="00DB66DE" w:rsidRPr="009756AD" w:rsidRDefault="00E873A9" w:rsidP="00884234">
            <w:pPr>
              <w:pStyle w:val="Heading4"/>
              <w:outlineLvl w:val="3"/>
            </w:pPr>
            <w:sdt>
              <w:sdtPr>
                <w:id w:val="480885956"/>
                <w:placeholder>
                  <w:docPart w:val="7F61A3ED68C344EAB8A2CF5345DDBA73"/>
                </w:placeholder>
                <w:temporary/>
                <w:showingPlcHdr/>
                <w15:appearance w15:val="hidden"/>
              </w:sdtPr>
              <w:sdtEndPr/>
              <w:sdtContent>
                <w:r w:rsidR="00884234" w:rsidRPr="009756AD">
                  <w:t>Status</w:t>
                </w:r>
              </w:sdtContent>
            </w:sdt>
          </w:p>
        </w:tc>
      </w:tr>
      <w:tr w:rsidR="000F3A87" w:rsidRPr="009756AD" w14:paraId="6AE794FF" w14:textId="77777777" w:rsidTr="00884234">
        <w:trPr>
          <w:trHeight w:val="288"/>
        </w:trPr>
        <w:tc>
          <w:tcPr>
            <w:tcW w:w="5400" w:type="dxa"/>
            <w:tcBorders>
              <w:top w:val="single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42ABBC09" w14:textId="737089A6" w:rsidR="00DB66DE" w:rsidRPr="009756AD" w:rsidRDefault="008C1A06" w:rsidP="000323EE">
            <w:pPr>
              <w:pStyle w:val="TableText"/>
            </w:pPr>
            <w:r>
              <w:t>Selecting topic</w:t>
            </w:r>
            <w:r w:rsidR="005B77FD">
              <w:t xml:space="preserve"> and datasets</w:t>
            </w:r>
          </w:p>
        </w:tc>
        <w:tc>
          <w:tcPr>
            <w:tcW w:w="2340" w:type="dxa"/>
            <w:tcBorders>
              <w:top w:val="single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51597B96" w14:textId="28E58FEA" w:rsidR="00DB66DE" w:rsidRPr="009756AD" w:rsidRDefault="005B77FD" w:rsidP="000323EE">
            <w:pPr>
              <w:pStyle w:val="TableText"/>
            </w:pPr>
            <w:r>
              <w:t>09/14/2019</w:t>
            </w:r>
          </w:p>
        </w:tc>
        <w:tc>
          <w:tcPr>
            <w:tcW w:w="1620" w:type="dxa"/>
            <w:tcBorders>
              <w:top w:val="single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70E70CEB" w14:textId="6B2D5902" w:rsidR="00DB66DE" w:rsidRPr="009756AD" w:rsidRDefault="005B77FD" w:rsidP="000323EE">
            <w:pPr>
              <w:pStyle w:val="TableText"/>
            </w:pPr>
            <w:r>
              <w:t>Completed</w:t>
            </w:r>
          </w:p>
        </w:tc>
      </w:tr>
      <w:tr w:rsidR="000F3A87" w:rsidRPr="009756AD" w14:paraId="0A72F505" w14:textId="77777777" w:rsidTr="0007549F">
        <w:trPr>
          <w:trHeight w:val="288"/>
        </w:trPr>
        <w:tc>
          <w:tcPr>
            <w:tcW w:w="540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514BDDC4" w14:textId="0C870434" w:rsidR="00DB66DE" w:rsidRPr="009756AD" w:rsidRDefault="004E3582" w:rsidP="000323EE">
            <w:pPr>
              <w:pStyle w:val="TableText"/>
            </w:pPr>
            <w:r>
              <w:t>Data links</w:t>
            </w:r>
            <w:r w:rsidR="005B77FD">
              <w:t xml:space="preserve"> and submission of GitHub repo</w:t>
            </w:r>
          </w:p>
        </w:tc>
        <w:tc>
          <w:tcPr>
            <w:tcW w:w="234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66878E07" w14:textId="670CF0CE" w:rsidR="00DB66DE" w:rsidRPr="009756AD" w:rsidRDefault="005B77FD" w:rsidP="000323EE">
            <w:pPr>
              <w:pStyle w:val="TableText"/>
            </w:pPr>
            <w:r>
              <w:t>09/17/2019</w:t>
            </w:r>
          </w:p>
        </w:tc>
        <w:tc>
          <w:tcPr>
            <w:tcW w:w="162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79609CF9" w14:textId="77777777" w:rsidR="00DB66DE" w:rsidRPr="009756AD" w:rsidRDefault="00E873A9" w:rsidP="000323EE">
            <w:pPr>
              <w:pStyle w:val="TableText"/>
            </w:pPr>
            <w:sdt>
              <w:sdtPr>
                <w:alias w:val="Status"/>
                <w:tag w:val="Status"/>
                <w:id w:val="1273590157"/>
                <w:placeholder>
                  <w:docPart w:val="CAD80E425B0B4D46A62A9D1689EDDC8B"/>
                </w:placeholder>
                <w:temporary/>
                <w:showingPlcHdr/>
                <w15:appearance w15:val="hidden"/>
              </w:sdtPr>
              <w:sdtEndPr/>
              <w:sdtContent>
                <w:r w:rsidR="000401A2" w:rsidRPr="009756AD">
                  <w:t>Enter status</w:t>
                </w:r>
              </w:sdtContent>
            </w:sdt>
          </w:p>
        </w:tc>
      </w:tr>
      <w:tr w:rsidR="000F3A87" w:rsidRPr="009756AD" w14:paraId="0CB3143D" w14:textId="77777777" w:rsidTr="0007549F">
        <w:trPr>
          <w:trHeight w:val="288"/>
        </w:trPr>
        <w:tc>
          <w:tcPr>
            <w:tcW w:w="540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772E7E54" w14:textId="079CAE55" w:rsidR="00DB66DE" w:rsidRPr="009756AD" w:rsidRDefault="005B77FD" w:rsidP="000323EE">
            <w:pPr>
              <w:pStyle w:val="TableText"/>
            </w:pPr>
            <w:r>
              <w:t>Data Mining and data cleaning</w:t>
            </w:r>
          </w:p>
        </w:tc>
        <w:tc>
          <w:tcPr>
            <w:tcW w:w="234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4DB16196" w14:textId="5DFC24F8" w:rsidR="00DB66DE" w:rsidRPr="009756AD" w:rsidRDefault="005B77FD" w:rsidP="000323EE">
            <w:pPr>
              <w:pStyle w:val="TableText"/>
            </w:pPr>
            <w:r>
              <w:t>09/19/2019</w:t>
            </w:r>
          </w:p>
        </w:tc>
        <w:tc>
          <w:tcPr>
            <w:tcW w:w="162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28F9A81C" w14:textId="77777777" w:rsidR="00DB66DE" w:rsidRPr="009756AD" w:rsidRDefault="00E873A9" w:rsidP="000323EE">
            <w:pPr>
              <w:pStyle w:val="TableText"/>
            </w:pPr>
            <w:sdt>
              <w:sdtPr>
                <w:alias w:val="Status"/>
                <w:tag w:val="Status"/>
                <w:id w:val="-1369603141"/>
                <w:placeholder>
                  <w:docPart w:val="C29B1C56771F44A9907B54DD7D3FDBAE"/>
                </w:placeholder>
                <w:temporary/>
                <w:showingPlcHdr/>
                <w15:appearance w15:val="hidden"/>
              </w:sdtPr>
              <w:sdtEndPr/>
              <w:sdtContent>
                <w:r w:rsidR="000401A2" w:rsidRPr="009756AD">
                  <w:t>Enter status</w:t>
                </w:r>
              </w:sdtContent>
            </w:sdt>
          </w:p>
        </w:tc>
      </w:tr>
      <w:tr w:rsidR="000F3A87" w:rsidRPr="009756AD" w14:paraId="69576040" w14:textId="77777777" w:rsidTr="0007549F">
        <w:trPr>
          <w:trHeight w:val="288"/>
        </w:trPr>
        <w:tc>
          <w:tcPr>
            <w:tcW w:w="540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4D1C2860" w14:textId="38B6138D" w:rsidR="00DB66DE" w:rsidRPr="009756AD" w:rsidRDefault="005B77FD" w:rsidP="000323EE">
            <w:pPr>
              <w:pStyle w:val="TableText"/>
            </w:pPr>
            <w:r>
              <w:t xml:space="preserve">Html, Flask, JS </w:t>
            </w:r>
          </w:p>
        </w:tc>
        <w:tc>
          <w:tcPr>
            <w:tcW w:w="234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4C45B7E7" w14:textId="53AC7599" w:rsidR="00DB66DE" w:rsidRPr="009756AD" w:rsidRDefault="005B77FD" w:rsidP="000323EE">
            <w:pPr>
              <w:pStyle w:val="TableText"/>
            </w:pPr>
            <w:r>
              <w:t>09/21/2019</w:t>
            </w:r>
          </w:p>
        </w:tc>
        <w:tc>
          <w:tcPr>
            <w:tcW w:w="162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29ACE845" w14:textId="77777777" w:rsidR="00DB66DE" w:rsidRPr="009756AD" w:rsidRDefault="00E873A9" w:rsidP="000323EE">
            <w:pPr>
              <w:pStyle w:val="TableText"/>
            </w:pPr>
            <w:sdt>
              <w:sdtPr>
                <w:alias w:val="Status"/>
                <w:tag w:val="Status"/>
                <w:id w:val="888455205"/>
                <w:placeholder>
                  <w:docPart w:val="C0F7946B64934835A04EBC89D371C80C"/>
                </w:placeholder>
                <w:temporary/>
                <w:showingPlcHdr/>
                <w15:appearance w15:val="hidden"/>
              </w:sdtPr>
              <w:sdtEndPr/>
              <w:sdtContent>
                <w:r w:rsidR="000401A2" w:rsidRPr="009756AD">
                  <w:t>Enter status</w:t>
                </w:r>
              </w:sdtContent>
            </w:sdt>
          </w:p>
        </w:tc>
      </w:tr>
      <w:tr w:rsidR="000F3A87" w:rsidRPr="009756AD" w14:paraId="1EAE93B5" w14:textId="77777777" w:rsidTr="0007549F">
        <w:trPr>
          <w:trHeight w:val="288"/>
        </w:trPr>
        <w:tc>
          <w:tcPr>
            <w:tcW w:w="540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58147880" w14:textId="18E1FDD4" w:rsidR="00DB66DE" w:rsidRPr="009756AD" w:rsidRDefault="005B77FD" w:rsidP="000323EE">
            <w:pPr>
              <w:pStyle w:val="TableText"/>
            </w:pPr>
            <w:r>
              <w:t xml:space="preserve">PPT </w:t>
            </w:r>
          </w:p>
        </w:tc>
        <w:tc>
          <w:tcPr>
            <w:tcW w:w="234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245FAD01" w14:textId="409677DF" w:rsidR="00DB66DE" w:rsidRPr="009756AD" w:rsidRDefault="005B77FD" w:rsidP="000323EE">
            <w:pPr>
              <w:pStyle w:val="TableText"/>
            </w:pPr>
            <w:r>
              <w:t>09/24/2019</w:t>
            </w:r>
          </w:p>
        </w:tc>
        <w:tc>
          <w:tcPr>
            <w:tcW w:w="162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057CC56D" w14:textId="77777777" w:rsidR="00DB66DE" w:rsidRPr="009756AD" w:rsidRDefault="00E873A9" w:rsidP="000323EE">
            <w:pPr>
              <w:pStyle w:val="TableText"/>
            </w:pPr>
            <w:sdt>
              <w:sdtPr>
                <w:alias w:val="Status"/>
                <w:tag w:val="Status"/>
                <w:id w:val="787935440"/>
                <w:placeholder>
                  <w:docPart w:val="75CA52A9EBE743D291F85B82B1346EF9"/>
                </w:placeholder>
                <w:temporary/>
                <w:showingPlcHdr/>
                <w15:appearance w15:val="hidden"/>
              </w:sdtPr>
              <w:sdtEndPr/>
              <w:sdtContent>
                <w:r w:rsidR="000401A2" w:rsidRPr="009756AD">
                  <w:t>Enter status</w:t>
                </w:r>
              </w:sdtContent>
            </w:sdt>
          </w:p>
        </w:tc>
      </w:tr>
      <w:tr w:rsidR="000F3A87" w:rsidRPr="009756AD" w14:paraId="4D563AD8" w14:textId="77777777" w:rsidTr="0007549F">
        <w:trPr>
          <w:trHeight w:val="288"/>
        </w:trPr>
        <w:tc>
          <w:tcPr>
            <w:tcW w:w="540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2A654792" w14:textId="1C1C7200" w:rsidR="00DB66DE" w:rsidRPr="009756AD" w:rsidRDefault="005B77FD" w:rsidP="007F427C">
            <w:pPr>
              <w:pStyle w:val="TableText"/>
            </w:pPr>
            <w:r>
              <w:t>PPT</w:t>
            </w:r>
          </w:p>
        </w:tc>
        <w:tc>
          <w:tcPr>
            <w:tcW w:w="234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0A776417" w14:textId="59D3020C" w:rsidR="00DB66DE" w:rsidRPr="009756AD" w:rsidRDefault="005B77FD" w:rsidP="000323EE">
            <w:pPr>
              <w:pStyle w:val="TableText"/>
            </w:pPr>
            <w:r>
              <w:t>09/26/2019</w:t>
            </w:r>
          </w:p>
        </w:tc>
        <w:tc>
          <w:tcPr>
            <w:tcW w:w="162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214774BD" w14:textId="77777777" w:rsidR="00DB66DE" w:rsidRPr="009756AD" w:rsidRDefault="00E873A9" w:rsidP="000323EE">
            <w:pPr>
              <w:pStyle w:val="TableText"/>
            </w:pPr>
            <w:sdt>
              <w:sdtPr>
                <w:alias w:val="Status"/>
                <w:tag w:val="Status"/>
                <w:id w:val="291866840"/>
                <w:placeholder>
                  <w:docPart w:val="31F890405F824E62AAD3C61D59126667"/>
                </w:placeholder>
                <w:temporary/>
                <w:showingPlcHdr/>
                <w15:appearance w15:val="hidden"/>
              </w:sdtPr>
              <w:sdtEndPr/>
              <w:sdtContent>
                <w:r w:rsidR="000401A2" w:rsidRPr="009756AD">
                  <w:t>Enter status</w:t>
                </w:r>
              </w:sdtContent>
            </w:sdt>
          </w:p>
        </w:tc>
      </w:tr>
      <w:tr w:rsidR="000F3A87" w:rsidRPr="009756AD" w14:paraId="529C73F2" w14:textId="77777777" w:rsidTr="0007549F">
        <w:trPr>
          <w:trHeight w:val="288"/>
        </w:trPr>
        <w:tc>
          <w:tcPr>
            <w:tcW w:w="540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001C558D" w14:textId="2A81FF9B" w:rsidR="00DB66DE" w:rsidRPr="009756AD" w:rsidRDefault="005B77FD" w:rsidP="007F427C">
            <w:pPr>
              <w:pStyle w:val="TableText"/>
            </w:pPr>
            <w:r>
              <w:t>Presentation</w:t>
            </w:r>
          </w:p>
        </w:tc>
        <w:tc>
          <w:tcPr>
            <w:tcW w:w="234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5A0AB6F9" w14:textId="305FFB6A" w:rsidR="00DB66DE" w:rsidRPr="009756AD" w:rsidRDefault="005B77FD" w:rsidP="000323EE">
            <w:pPr>
              <w:pStyle w:val="TableText"/>
            </w:pPr>
            <w:r>
              <w:t>09/28/2019</w:t>
            </w:r>
          </w:p>
        </w:tc>
        <w:tc>
          <w:tcPr>
            <w:tcW w:w="1620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</w:tcBorders>
          </w:tcPr>
          <w:p w14:paraId="681A4380" w14:textId="77777777" w:rsidR="00DB66DE" w:rsidRPr="009756AD" w:rsidRDefault="00E873A9" w:rsidP="000323EE">
            <w:pPr>
              <w:pStyle w:val="TableText"/>
            </w:pPr>
            <w:sdt>
              <w:sdtPr>
                <w:alias w:val="Status"/>
                <w:tag w:val="Status"/>
                <w:id w:val="1090428579"/>
                <w:placeholder>
                  <w:docPart w:val="8C0E2893C28F4BEE90B42E4167E01A58"/>
                </w:placeholder>
                <w:temporary/>
                <w:showingPlcHdr/>
                <w15:appearance w15:val="hidden"/>
              </w:sdtPr>
              <w:sdtEndPr/>
              <w:sdtContent>
                <w:r w:rsidR="000401A2" w:rsidRPr="009756AD">
                  <w:t>Enter status</w:t>
                </w:r>
              </w:sdtContent>
            </w:sdt>
          </w:p>
        </w:tc>
      </w:tr>
    </w:tbl>
    <w:p w14:paraId="252920DB" w14:textId="77777777" w:rsidR="007B1225" w:rsidRPr="009756AD" w:rsidRDefault="007B1225" w:rsidP="00C4665B">
      <w:pPr>
        <w:spacing w:before="0"/>
      </w:pPr>
    </w:p>
    <w:tbl>
      <w:tblPr>
        <w:tblStyle w:val="Calendar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3179"/>
        <w:gridCol w:w="6171"/>
      </w:tblGrid>
      <w:tr w:rsidR="007C2076" w:rsidRPr="0049126D" w14:paraId="39BE2B1F" w14:textId="77777777" w:rsidTr="00C50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79" w:type="dxa"/>
          </w:tcPr>
          <w:p w14:paraId="35DE360B" w14:textId="5176ABC8" w:rsidR="007C2076" w:rsidRPr="0049126D" w:rsidRDefault="005B77FD" w:rsidP="009756AD">
            <w:pPr>
              <w:pStyle w:val="Heading4"/>
              <w:outlineLvl w:val="3"/>
            </w:pPr>
            <w:r>
              <w:t>Status updates:</w:t>
            </w:r>
          </w:p>
        </w:tc>
        <w:tc>
          <w:tcPr>
            <w:tcW w:w="6171" w:type="dxa"/>
          </w:tcPr>
          <w:p w14:paraId="28CC1E96" w14:textId="77777777" w:rsidR="007C2076" w:rsidRPr="0049126D" w:rsidRDefault="007C2076" w:rsidP="009756AD">
            <w:pPr>
              <w:pStyle w:val="Heading4"/>
              <w:outlineLvl w:val="3"/>
            </w:pPr>
          </w:p>
        </w:tc>
      </w:tr>
      <w:tr w:rsidR="005B77FD" w:rsidRPr="009756AD" w14:paraId="07022E1A" w14:textId="77777777" w:rsidTr="00C50162">
        <w:tc>
          <w:tcPr>
            <w:tcW w:w="3179" w:type="dxa"/>
          </w:tcPr>
          <w:p w14:paraId="4F891ACE" w14:textId="5E35E87D" w:rsidR="005B77FD" w:rsidRPr="009756AD" w:rsidRDefault="005B77FD" w:rsidP="005B77FD">
            <w:pPr>
              <w:pStyle w:val="TableText"/>
            </w:pPr>
            <w:r>
              <w:t>Milestone</w:t>
            </w:r>
            <w:r w:rsidR="004E3582">
              <w:t xml:space="preserve"> 1:</w:t>
            </w:r>
          </w:p>
        </w:tc>
        <w:tc>
          <w:tcPr>
            <w:tcW w:w="6171" w:type="dxa"/>
          </w:tcPr>
          <w:p w14:paraId="59D622CE" w14:textId="7F606BF8" w:rsidR="005B77FD" w:rsidRPr="009756AD" w:rsidRDefault="005B77FD" w:rsidP="005B77FD">
            <w:pPr>
              <w:pStyle w:val="TableText"/>
            </w:pPr>
            <w:r>
              <w:t>Selecting topic and datasets</w:t>
            </w:r>
          </w:p>
        </w:tc>
      </w:tr>
    </w:tbl>
    <w:p w14:paraId="3861189A" w14:textId="73C9DBBB" w:rsidR="00EC0413" w:rsidRPr="00A03176" w:rsidRDefault="00C50162" w:rsidP="00A03176">
      <w:pPr>
        <w:rPr>
          <w:color w:val="000000"/>
          <w:sz w:val="24"/>
          <w:szCs w:val="24"/>
          <w:shd w:val="clear" w:color="auto" w:fill="FFFFFF"/>
        </w:rPr>
      </w:pPr>
      <w:r w:rsidRPr="00A03176">
        <w:rPr>
          <w:sz w:val="24"/>
          <w:szCs w:val="24"/>
          <w:shd w:val="clear" w:color="auto" w:fill="FFFFFF"/>
        </w:rPr>
        <w:t xml:space="preserve">We will be </w:t>
      </w:r>
      <w:r w:rsidR="00EC0413" w:rsidRPr="00A03176">
        <w:rPr>
          <w:sz w:val="24"/>
          <w:szCs w:val="24"/>
          <w:shd w:val="clear" w:color="auto" w:fill="FFFFFF"/>
        </w:rPr>
        <w:t xml:space="preserve">exploring the persistence of gender pay gap </w:t>
      </w:r>
      <w:r w:rsidRPr="00A03176">
        <w:rPr>
          <w:sz w:val="24"/>
          <w:szCs w:val="24"/>
          <w:shd w:val="clear" w:color="auto" w:fill="FFFFFF"/>
        </w:rPr>
        <w:t>as</w:t>
      </w:r>
      <w:r w:rsidR="00EC0413" w:rsidRPr="00A03176">
        <w:rPr>
          <w:sz w:val="24"/>
          <w:szCs w:val="24"/>
          <w:shd w:val="clear" w:color="auto" w:fill="FFFFFF"/>
        </w:rPr>
        <w:t xml:space="preserve"> </w:t>
      </w:r>
      <w:r w:rsidRPr="00A03176">
        <w:rPr>
          <w:sz w:val="24"/>
          <w:szCs w:val="24"/>
          <w:shd w:val="clear" w:color="auto" w:fill="FFFFFF"/>
        </w:rPr>
        <w:t>w</w:t>
      </w:r>
      <w:r w:rsidRPr="00A03176">
        <w:rPr>
          <w:sz w:val="24"/>
          <w:szCs w:val="24"/>
          <w:shd w:val="clear" w:color="auto" w:fill="FFFFFF"/>
        </w:rPr>
        <w:t>omen continue to earn less than men in nearly all occupations</w:t>
      </w:r>
      <w:r w:rsidRPr="00A03176">
        <w:rPr>
          <w:sz w:val="24"/>
          <w:szCs w:val="24"/>
          <w:shd w:val="clear" w:color="auto" w:fill="FFFFFF"/>
        </w:rPr>
        <w:t>.</w:t>
      </w:r>
      <w:r w:rsidR="00EC0413" w:rsidRPr="00A03176">
        <w:rPr>
          <w:sz w:val="24"/>
          <w:szCs w:val="24"/>
          <w:shd w:val="clear" w:color="auto" w:fill="FFFFFF"/>
        </w:rPr>
        <w:t xml:space="preserve"> Our aim is to answer the following:</w:t>
      </w:r>
    </w:p>
    <w:p w14:paraId="62DB8A8D" w14:textId="6F9C2535" w:rsidR="00A03176" w:rsidRPr="00A03176" w:rsidRDefault="00EC0413" w:rsidP="00A03176">
      <w:pPr>
        <w:pStyle w:val="ListParagraph"/>
        <w:numPr>
          <w:ilvl w:val="0"/>
          <w:numId w:val="42"/>
        </w:numPr>
        <w:rPr>
          <w:color w:val="000000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On a national level </w:t>
      </w:r>
      <w:r w:rsidR="00A03176">
        <w:rPr>
          <w:sz w:val="24"/>
          <w:szCs w:val="24"/>
          <w:shd w:val="clear" w:color="auto" w:fill="FFFFFF"/>
        </w:rPr>
        <w:t xml:space="preserve">discovering </w:t>
      </w:r>
      <w:r w:rsidR="00A03176">
        <w:rPr>
          <w:sz w:val="24"/>
          <w:szCs w:val="24"/>
          <w:shd w:val="clear" w:color="auto" w:fill="FFFFFF"/>
        </w:rPr>
        <w:t xml:space="preserve">the percentage of gender pay gap </w:t>
      </w:r>
    </w:p>
    <w:p w14:paraId="71DE6A19" w14:textId="68E16244" w:rsidR="00C50162" w:rsidRPr="00EC0413" w:rsidRDefault="00EC0413" w:rsidP="00EC0413">
      <w:pPr>
        <w:pStyle w:val="ListParagraph"/>
        <w:numPr>
          <w:ilvl w:val="0"/>
          <w:numId w:val="42"/>
        </w:numPr>
        <w:rPr>
          <w:color w:val="000000"/>
          <w:sz w:val="24"/>
          <w:szCs w:val="24"/>
          <w:shd w:val="clear" w:color="auto" w:fill="FFFFFF"/>
        </w:rPr>
      </w:pPr>
      <w:r w:rsidRPr="00EC0413">
        <w:rPr>
          <w:color w:val="000000"/>
          <w:sz w:val="24"/>
          <w:szCs w:val="24"/>
          <w:shd w:val="clear" w:color="auto" w:fill="FFFFFF"/>
        </w:rPr>
        <w:t>F</w:t>
      </w:r>
      <w:r w:rsidRPr="00EC0413">
        <w:rPr>
          <w:color w:val="000000"/>
          <w:sz w:val="24"/>
          <w:szCs w:val="24"/>
          <w:shd w:val="clear" w:color="auto" w:fill="FFFFFF"/>
        </w:rPr>
        <w:t xml:space="preserve">ields </w:t>
      </w:r>
      <w:r w:rsidRPr="00EC0413">
        <w:rPr>
          <w:color w:val="000000"/>
          <w:sz w:val="24"/>
          <w:szCs w:val="24"/>
          <w:shd w:val="clear" w:color="auto" w:fill="FFFFFF"/>
        </w:rPr>
        <w:t xml:space="preserve">in which men </w:t>
      </w:r>
      <w:r w:rsidRPr="00EC0413">
        <w:rPr>
          <w:color w:val="000000"/>
          <w:sz w:val="24"/>
          <w:szCs w:val="24"/>
          <w:shd w:val="clear" w:color="auto" w:fill="FFFFFF"/>
        </w:rPr>
        <w:t>predominantly</w:t>
      </w:r>
      <w:r w:rsidRPr="00EC0413">
        <w:rPr>
          <w:color w:val="000000"/>
          <w:sz w:val="24"/>
          <w:szCs w:val="24"/>
          <w:shd w:val="clear" w:color="auto" w:fill="FFFFFF"/>
        </w:rPr>
        <w:t xml:space="preserve"> enjoy better salaries compared to women</w:t>
      </w:r>
      <w:r>
        <w:rPr>
          <w:color w:val="000000"/>
          <w:sz w:val="24"/>
          <w:szCs w:val="24"/>
          <w:shd w:val="clear" w:color="auto" w:fill="FFFFFF"/>
        </w:rPr>
        <w:t>?</w:t>
      </w:r>
    </w:p>
    <w:p w14:paraId="55C3970D" w14:textId="544C4ED3" w:rsidR="00EC0413" w:rsidRDefault="00EC0413" w:rsidP="00EC0413">
      <w:pPr>
        <w:pStyle w:val="ListParagraph"/>
        <w:numPr>
          <w:ilvl w:val="0"/>
          <w:numId w:val="42"/>
        </w:num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lastRenderedPageBreak/>
        <w:t>Does having a higher level of education lessen the pay gap?</w:t>
      </w:r>
    </w:p>
    <w:p w14:paraId="0E78D623" w14:textId="6350E6AD" w:rsidR="00A03176" w:rsidRPr="00EC0413" w:rsidRDefault="00A03176" w:rsidP="00EC0413">
      <w:pPr>
        <w:pStyle w:val="ListParagraph"/>
        <w:numPr>
          <w:ilvl w:val="0"/>
          <w:numId w:val="42"/>
        </w:num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Optional: does race have any influencing factors?</w:t>
      </w:r>
    </w:p>
    <w:p w14:paraId="584DB40B" w14:textId="77777777" w:rsidR="00B43774" w:rsidRDefault="00B43774" w:rsidP="00B43774">
      <w:pPr>
        <w:pStyle w:val="TableText"/>
      </w:pPr>
    </w:p>
    <w:tbl>
      <w:tblPr>
        <w:tblStyle w:val="Calendar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3177"/>
        <w:gridCol w:w="6173"/>
      </w:tblGrid>
      <w:tr w:rsidR="00B43774" w:rsidRPr="0049126D" w14:paraId="4B5F9C26" w14:textId="77777777" w:rsidTr="001225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2" w:type="dxa"/>
          </w:tcPr>
          <w:p w14:paraId="4B15165A" w14:textId="77777777" w:rsidR="00B43774" w:rsidRPr="0049126D" w:rsidRDefault="00B43774" w:rsidP="0012252A">
            <w:pPr>
              <w:pStyle w:val="Heading4"/>
              <w:outlineLvl w:val="3"/>
            </w:pPr>
            <w:r>
              <w:t>Status updates:</w:t>
            </w:r>
          </w:p>
        </w:tc>
        <w:tc>
          <w:tcPr>
            <w:tcW w:w="6178" w:type="dxa"/>
          </w:tcPr>
          <w:p w14:paraId="0307554A" w14:textId="77777777" w:rsidR="00B43774" w:rsidRPr="0049126D" w:rsidRDefault="00B43774" w:rsidP="0012252A">
            <w:pPr>
              <w:pStyle w:val="Heading4"/>
              <w:outlineLvl w:val="3"/>
            </w:pPr>
          </w:p>
        </w:tc>
      </w:tr>
      <w:tr w:rsidR="00B43774" w:rsidRPr="009756AD" w14:paraId="7FAE5387" w14:textId="77777777" w:rsidTr="0012252A">
        <w:tc>
          <w:tcPr>
            <w:tcW w:w="3182" w:type="dxa"/>
          </w:tcPr>
          <w:p w14:paraId="2DF6345A" w14:textId="104BB006" w:rsidR="00B43774" w:rsidRPr="009756AD" w:rsidRDefault="00B43774" w:rsidP="0012252A">
            <w:pPr>
              <w:pStyle w:val="TableText"/>
            </w:pPr>
            <w:r>
              <w:t>Milestone 2:</w:t>
            </w:r>
          </w:p>
        </w:tc>
        <w:tc>
          <w:tcPr>
            <w:tcW w:w="6178" w:type="dxa"/>
          </w:tcPr>
          <w:p w14:paraId="5943234E" w14:textId="17B7053E" w:rsidR="00B43774" w:rsidRPr="009756AD" w:rsidRDefault="00A03176" w:rsidP="0012252A">
            <w:pPr>
              <w:pStyle w:val="TableText"/>
            </w:pPr>
            <w:r w:rsidRPr="00A03176">
              <w:t>https://github.com/lquasem/Gender-Pay-Gap.git</w:t>
            </w:r>
          </w:p>
        </w:tc>
      </w:tr>
    </w:tbl>
    <w:p w14:paraId="3295CC4E" w14:textId="77777777" w:rsidR="00B43774" w:rsidRDefault="00B43774" w:rsidP="00B43774">
      <w:pPr>
        <w:pStyle w:val="TableText"/>
      </w:pPr>
    </w:p>
    <w:p w14:paraId="395C416B" w14:textId="288C89F9" w:rsidR="00B43774" w:rsidRDefault="00B43774" w:rsidP="00B43774">
      <w:pPr>
        <w:pStyle w:val="TableText"/>
      </w:pPr>
      <w:r w:rsidRPr="00B43774">
        <w:t xml:space="preserve">Links to datasets: </w:t>
      </w:r>
    </w:p>
    <w:p w14:paraId="23468123" w14:textId="77777777" w:rsidR="00B43774" w:rsidRDefault="00B43774" w:rsidP="00B43774">
      <w:pPr>
        <w:pStyle w:val="TableText"/>
      </w:pPr>
    </w:p>
    <w:p w14:paraId="62D4D854" w14:textId="77777777" w:rsidR="00B43774" w:rsidRDefault="00E873A9" w:rsidP="00B43774">
      <w:pPr>
        <w:pStyle w:val="TableText"/>
      </w:pPr>
      <w:hyperlink r:id="rId15" w:history="1">
        <w:r w:rsidR="00B43774" w:rsidRPr="00060C27">
          <w:rPr>
            <w:rStyle w:val="Hyperlink"/>
          </w:rPr>
          <w:t>https://ilostat.ilo.org/data/</w:t>
        </w:r>
      </w:hyperlink>
    </w:p>
    <w:p w14:paraId="1A7C0CB3" w14:textId="162D187A" w:rsidR="00B43774" w:rsidRDefault="00E873A9" w:rsidP="00B43774">
      <w:pPr>
        <w:pStyle w:val="TableText"/>
      </w:pPr>
      <w:hyperlink r:id="rId16" w:history="1">
        <w:r w:rsidR="00B43774" w:rsidRPr="00060C27">
          <w:rPr>
            <w:rStyle w:val="Hyperlink"/>
          </w:rPr>
          <w:t>https://www.census.gov/newsroom/press-releases/2018/occupation-education.html</w:t>
        </w:r>
      </w:hyperlink>
    </w:p>
    <w:p w14:paraId="5B10AC87" w14:textId="08971202" w:rsidR="00B43774" w:rsidRDefault="00E873A9" w:rsidP="00B43774">
      <w:pPr>
        <w:pStyle w:val="TableText"/>
      </w:pPr>
      <w:hyperlink r:id="rId17" w:history="1">
        <w:r w:rsidR="00B43774">
          <w:rPr>
            <w:rStyle w:val="Hyperlink"/>
          </w:rPr>
          <w:t>https://www.bls.gov/cps/tables.htm</w:t>
        </w:r>
      </w:hyperlink>
    </w:p>
    <w:p w14:paraId="269A9837" w14:textId="3BAEFA57" w:rsidR="00B43774" w:rsidRDefault="00E873A9" w:rsidP="00B43774">
      <w:pPr>
        <w:pStyle w:val="TableText"/>
      </w:pPr>
      <w:hyperlink r:id="rId18" w:history="1">
        <w:r w:rsidR="00B43774">
          <w:rPr>
            <w:rStyle w:val="Hyperlink"/>
          </w:rPr>
          <w:t>https://money.cnn.com/2017/04/04/pf/equal-pay-day-gender-pay-gap/index.html?iid=EL</w:t>
        </w:r>
      </w:hyperlink>
    </w:p>
    <w:p w14:paraId="42C6A629" w14:textId="59E14278" w:rsidR="00B43774" w:rsidRDefault="00B43774" w:rsidP="00B43774">
      <w:pPr>
        <w:pStyle w:val="TableText"/>
      </w:pPr>
      <w:bookmarkStart w:id="0" w:name="_GoBack"/>
      <w:bookmarkEnd w:id="0"/>
    </w:p>
    <w:p w14:paraId="31BFCBB0" w14:textId="77777777" w:rsidR="00B43774" w:rsidRDefault="00B43774" w:rsidP="00B43774">
      <w:pPr>
        <w:pStyle w:val="TableText"/>
      </w:pPr>
    </w:p>
    <w:p w14:paraId="23FFDE02" w14:textId="77777777" w:rsidR="00B43774" w:rsidRPr="00B43774" w:rsidRDefault="00B43774" w:rsidP="00B43774">
      <w:pPr>
        <w:pStyle w:val="TableText"/>
      </w:pPr>
    </w:p>
    <w:p w14:paraId="29F4C84C" w14:textId="77777777" w:rsidR="00B43774" w:rsidRDefault="00B43774" w:rsidP="00B43774">
      <w:pPr>
        <w:pStyle w:val="TableText"/>
        <w:rPr>
          <w:b/>
          <w:bCs/>
        </w:rPr>
      </w:pPr>
    </w:p>
    <w:p w14:paraId="2EB4CFB8" w14:textId="77777777" w:rsidR="00B43774" w:rsidRDefault="00B43774" w:rsidP="00B43774">
      <w:pPr>
        <w:pStyle w:val="TableText"/>
        <w:rPr>
          <w:b/>
          <w:bCs/>
        </w:rPr>
      </w:pPr>
    </w:p>
    <w:p w14:paraId="1BDA6D5A" w14:textId="309056A2" w:rsidR="00B1133A" w:rsidRDefault="00B1133A" w:rsidP="00B1133A"/>
    <w:sectPr w:rsidR="00B1133A" w:rsidSect="00EB6BF2">
      <w:footerReference w:type="default" r:id="rId19"/>
      <w:pgSz w:w="12240" w:h="15840"/>
      <w:pgMar w:top="1080" w:right="1440" w:bottom="1080" w:left="144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3A1AD" w14:textId="77777777" w:rsidR="00E873A9" w:rsidRDefault="00E873A9" w:rsidP="002602A6">
      <w:r>
        <w:separator/>
      </w:r>
    </w:p>
    <w:p w14:paraId="03FE4351" w14:textId="77777777" w:rsidR="00E873A9" w:rsidRDefault="00E873A9" w:rsidP="002602A6"/>
    <w:p w14:paraId="4C692941" w14:textId="77777777" w:rsidR="00E873A9" w:rsidRDefault="00E873A9"/>
    <w:p w14:paraId="7960909B" w14:textId="77777777" w:rsidR="00E873A9" w:rsidRDefault="00E873A9"/>
  </w:endnote>
  <w:endnote w:type="continuationSeparator" w:id="0">
    <w:p w14:paraId="5D012C9D" w14:textId="77777777" w:rsidR="00E873A9" w:rsidRDefault="00E873A9" w:rsidP="002602A6">
      <w:r>
        <w:continuationSeparator/>
      </w:r>
    </w:p>
    <w:p w14:paraId="11197049" w14:textId="77777777" w:rsidR="00E873A9" w:rsidRDefault="00E873A9" w:rsidP="002602A6"/>
    <w:p w14:paraId="17F54D8E" w14:textId="77777777" w:rsidR="00E873A9" w:rsidRDefault="00E873A9"/>
    <w:p w14:paraId="38ACFA6E" w14:textId="77777777" w:rsidR="00E873A9" w:rsidRDefault="00E873A9"/>
  </w:endnote>
  <w:endnote w:type="continuationNotice" w:id="1">
    <w:p w14:paraId="0B212625" w14:textId="77777777" w:rsidR="00E873A9" w:rsidRDefault="00E873A9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MaruGothicMPRO">
    <w:altName w:val="HG丸ｺﾞｼｯｸM-PRO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E1787" w14:textId="77777777" w:rsidR="00A86F70" w:rsidRPr="00D91D1F" w:rsidRDefault="00E873A9" w:rsidP="007200E1">
    <w:pPr>
      <w:pStyle w:val="Footer"/>
      <w:jc w:val="center"/>
      <w:rPr>
        <w:rFonts w:asciiTheme="majorHAnsi" w:hAnsiTheme="majorHAnsi"/>
        <w:sz w:val="28"/>
        <w:u w:val="single"/>
      </w:rPr>
    </w:pPr>
    <w:sdt>
      <w:sdtPr>
        <w:id w:val="2135278616"/>
        <w:docPartObj>
          <w:docPartGallery w:val="Page Numbers (Bottom of Page)"/>
          <w:docPartUnique/>
        </w:docPartObj>
      </w:sdtPr>
      <w:sdtEndPr>
        <w:rPr>
          <w:rStyle w:val="Heading4Char"/>
          <w:rFonts w:asciiTheme="majorHAnsi" w:hAnsiTheme="majorHAnsi"/>
          <w:sz w:val="28"/>
        </w:rPr>
      </w:sdtEndPr>
      <w:sdtContent>
        <w:r w:rsidR="008638B0" w:rsidRPr="0007549F">
          <w:rPr>
            <w:rStyle w:val="Heading4Char"/>
          </w:rPr>
          <w:fldChar w:fldCharType="begin"/>
        </w:r>
        <w:r w:rsidR="008638B0" w:rsidRPr="0007549F">
          <w:rPr>
            <w:rStyle w:val="Heading4Char"/>
          </w:rPr>
          <w:instrText xml:space="preserve"> PAGE   \* MERGEFORMAT </w:instrText>
        </w:r>
        <w:r w:rsidR="008638B0" w:rsidRPr="0007549F">
          <w:rPr>
            <w:rStyle w:val="Heading4Char"/>
          </w:rPr>
          <w:fldChar w:fldCharType="separate"/>
        </w:r>
        <w:r w:rsidR="00B179BC">
          <w:rPr>
            <w:rStyle w:val="Heading4Char"/>
            <w:noProof/>
          </w:rPr>
          <w:t>3</w:t>
        </w:r>
        <w:r w:rsidR="008638B0" w:rsidRPr="0007549F">
          <w:rPr>
            <w:rStyle w:val="Heading4Cha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093019" w14:textId="77777777" w:rsidR="00E873A9" w:rsidRDefault="00E873A9" w:rsidP="002602A6">
      <w:r>
        <w:separator/>
      </w:r>
    </w:p>
    <w:p w14:paraId="598734D4" w14:textId="77777777" w:rsidR="00E873A9" w:rsidRDefault="00E873A9" w:rsidP="002602A6"/>
    <w:p w14:paraId="33028BB3" w14:textId="77777777" w:rsidR="00E873A9" w:rsidRDefault="00E873A9"/>
    <w:p w14:paraId="03B60DF9" w14:textId="77777777" w:rsidR="00E873A9" w:rsidRDefault="00E873A9"/>
  </w:footnote>
  <w:footnote w:type="continuationSeparator" w:id="0">
    <w:p w14:paraId="6F22D9CD" w14:textId="77777777" w:rsidR="00E873A9" w:rsidRDefault="00E873A9" w:rsidP="002602A6">
      <w:r>
        <w:continuationSeparator/>
      </w:r>
    </w:p>
    <w:p w14:paraId="270A862F" w14:textId="77777777" w:rsidR="00E873A9" w:rsidRDefault="00E873A9" w:rsidP="002602A6"/>
    <w:p w14:paraId="59CA8487" w14:textId="77777777" w:rsidR="00E873A9" w:rsidRDefault="00E873A9"/>
    <w:p w14:paraId="494B0583" w14:textId="77777777" w:rsidR="00E873A9" w:rsidRDefault="00E873A9"/>
  </w:footnote>
  <w:footnote w:type="continuationNotice" w:id="1">
    <w:p w14:paraId="6F8AC33D" w14:textId="77777777" w:rsidR="00E873A9" w:rsidRDefault="00E873A9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37826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9FABF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45CE35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4DCF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A9803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D8CDE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4BACD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50A9F9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C1B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330878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364A50"/>
    <w:multiLevelType w:val="hybridMultilevel"/>
    <w:tmpl w:val="239A254A"/>
    <w:lvl w:ilvl="0" w:tplc="3BFA5DE4">
      <w:start w:val="1"/>
      <w:numFmt w:val="bullet"/>
      <w:lvlText w:val="&gt;"/>
      <w:lvlJc w:val="left"/>
      <w:pPr>
        <w:ind w:left="720" w:hanging="360"/>
      </w:pPr>
      <w:rPr>
        <w:rFonts w:asciiTheme="majorHAnsi" w:hAnsiTheme="majorHAnsi" w:cs="Times New Roman" w:hint="default"/>
        <w:b w:val="0"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58198E"/>
    <w:multiLevelType w:val="hybridMultilevel"/>
    <w:tmpl w:val="77CAF994"/>
    <w:lvl w:ilvl="0" w:tplc="0AF25D94">
      <w:start w:val="1"/>
      <w:numFmt w:val="decimal"/>
      <w:lvlText w:val="%1)"/>
      <w:lvlJc w:val="left"/>
      <w:pPr>
        <w:ind w:left="795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814840"/>
    <w:multiLevelType w:val="hybridMultilevel"/>
    <w:tmpl w:val="0CD252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0A110AF"/>
    <w:multiLevelType w:val="multilevel"/>
    <w:tmpl w:val="A7EA6C7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sz w:val="24"/>
        <w:u w:val="words"/>
      </w:rPr>
    </w:lvl>
    <w:lvl w:ilvl="1">
      <w:start w:val="1"/>
      <w:numFmt w:val="none"/>
      <w:lvlText w:val="&gt;"/>
      <w:lvlJc w:val="left"/>
      <w:pPr>
        <w:ind w:left="720" w:hanging="360"/>
      </w:pPr>
      <w:rPr>
        <w:rFonts w:asciiTheme="majorHAnsi" w:hAnsiTheme="majorHAnsi" w:hint="default"/>
        <w:b/>
        <w:i w:val="0"/>
        <w:sz w:val="24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Theme="majorHAnsi" w:hAnsiTheme="majorHAnsi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11883816"/>
    <w:multiLevelType w:val="multilevel"/>
    <w:tmpl w:val="4F8E8E2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sz w:val="24"/>
        <w:u w:val="words"/>
      </w:rPr>
    </w:lvl>
    <w:lvl w:ilvl="1">
      <w:start w:val="1"/>
      <w:numFmt w:val="none"/>
      <w:lvlText w:val="&gt;"/>
      <w:lvlJc w:val="left"/>
      <w:pPr>
        <w:ind w:left="720" w:hanging="360"/>
      </w:pPr>
      <w:rPr>
        <w:rFonts w:asciiTheme="majorHAnsi" w:hAnsiTheme="majorHAnsi" w:hint="default"/>
        <w:b/>
        <w:i w:val="0"/>
        <w:sz w:val="24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Theme="majorHAnsi" w:hAnsiTheme="majorHAnsi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29C7354"/>
    <w:multiLevelType w:val="hybridMultilevel"/>
    <w:tmpl w:val="7EC60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35C23"/>
    <w:multiLevelType w:val="multilevel"/>
    <w:tmpl w:val="4F8E8E2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sz w:val="24"/>
        <w:u w:val="words"/>
      </w:rPr>
    </w:lvl>
    <w:lvl w:ilvl="1">
      <w:start w:val="1"/>
      <w:numFmt w:val="none"/>
      <w:lvlText w:val="&gt;"/>
      <w:lvlJc w:val="left"/>
      <w:pPr>
        <w:ind w:left="720" w:hanging="360"/>
      </w:pPr>
      <w:rPr>
        <w:rFonts w:asciiTheme="majorHAnsi" w:hAnsiTheme="majorHAnsi" w:hint="default"/>
        <w:b/>
        <w:i w:val="0"/>
        <w:sz w:val="24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Theme="majorHAnsi" w:hAnsiTheme="majorHAnsi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AA11CF3"/>
    <w:multiLevelType w:val="multilevel"/>
    <w:tmpl w:val="FD30D5D6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FF6B44"/>
    <w:multiLevelType w:val="multilevel"/>
    <w:tmpl w:val="1F48500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sz w:val="24"/>
        <w:u w:val="words"/>
      </w:rPr>
    </w:lvl>
    <w:lvl w:ilvl="1">
      <w:start w:val="1"/>
      <w:numFmt w:val="none"/>
      <w:lvlText w:val="&gt;"/>
      <w:lvlJc w:val="left"/>
      <w:pPr>
        <w:ind w:left="720" w:hanging="360"/>
      </w:pPr>
      <w:rPr>
        <w:rFonts w:asciiTheme="majorHAnsi" w:hAnsiTheme="majorHAnsi" w:hint="default"/>
        <w:b/>
        <w:i w:val="0"/>
        <w:sz w:val="24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Theme="majorHAnsi" w:hAnsiTheme="majorHAnsi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0E169A3"/>
    <w:multiLevelType w:val="multilevel"/>
    <w:tmpl w:val="A7EA6C7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sz w:val="24"/>
        <w:u w:val="words"/>
      </w:rPr>
    </w:lvl>
    <w:lvl w:ilvl="1">
      <w:start w:val="1"/>
      <w:numFmt w:val="none"/>
      <w:lvlText w:val="&gt;"/>
      <w:lvlJc w:val="left"/>
      <w:pPr>
        <w:ind w:left="720" w:hanging="360"/>
      </w:pPr>
      <w:rPr>
        <w:rFonts w:asciiTheme="majorHAnsi" w:hAnsiTheme="majorHAnsi" w:hint="default"/>
        <w:b/>
        <w:i w:val="0"/>
        <w:sz w:val="24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Theme="majorHAnsi" w:hAnsiTheme="majorHAnsi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66A2FAC"/>
    <w:multiLevelType w:val="multilevel"/>
    <w:tmpl w:val="CA220B82"/>
    <w:lvl w:ilvl="0">
      <w:start w:val="1"/>
      <w:numFmt w:val="decimal"/>
      <w:pStyle w:val="WikiItem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sz w:val="24"/>
        <w:u w:val="none"/>
      </w:rPr>
    </w:lvl>
    <w:lvl w:ilvl="1">
      <w:start w:val="1"/>
      <w:numFmt w:val="none"/>
      <w:pStyle w:val="WikiEntry1"/>
      <w:lvlText w:val="&gt;"/>
      <w:lvlJc w:val="left"/>
      <w:pPr>
        <w:ind w:left="720" w:hanging="360"/>
      </w:pPr>
      <w:rPr>
        <w:rFonts w:asciiTheme="majorHAnsi" w:hAnsiTheme="majorHAnsi" w:hint="default"/>
        <w:b/>
        <w:i w:val="0"/>
        <w:sz w:val="24"/>
      </w:rPr>
    </w:lvl>
    <w:lvl w:ilvl="2">
      <w:start w:val="1"/>
      <w:numFmt w:val="bullet"/>
      <w:lvlText w:val="&gt;"/>
      <w:lvlJc w:val="left"/>
      <w:pPr>
        <w:ind w:left="1080" w:hanging="360"/>
      </w:pPr>
      <w:rPr>
        <w:rFonts w:asciiTheme="majorHAnsi" w:hAnsiTheme="majorHAnsi" w:cs="Times New Roman" w:hint="default"/>
        <w:b/>
        <w:i w:val="0"/>
        <w:sz w:val="24"/>
      </w:rPr>
    </w:lvl>
    <w:lvl w:ilvl="3">
      <w:start w:val="1"/>
      <w:numFmt w:val="bullet"/>
      <w:lvlText w:val="&gt;"/>
      <w:lvlJc w:val="left"/>
      <w:pPr>
        <w:ind w:left="1440" w:hanging="360"/>
      </w:pPr>
      <w:rPr>
        <w:rFonts w:asciiTheme="majorHAnsi" w:hAnsiTheme="majorHAnsi" w:cs="Times New Roman" w:hint="default"/>
        <w:b/>
        <w:i w:val="0"/>
        <w:sz w:val="24"/>
      </w:rPr>
    </w:lvl>
    <w:lvl w:ilvl="4">
      <w:start w:val="1"/>
      <w:numFmt w:val="bullet"/>
      <w:lvlText w:val="&gt;"/>
      <w:lvlJc w:val="left"/>
      <w:pPr>
        <w:ind w:left="1800" w:hanging="360"/>
      </w:pPr>
      <w:rPr>
        <w:rFonts w:asciiTheme="majorHAnsi" w:hAnsiTheme="majorHAnsi" w:hint="default"/>
        <w:b/>
        <w:i w:val="0"/>
        <w:sz w:val="24"/>
      </w:rPr>
    </w:lvl>
    <w:lvl w:ilvl="5">
      <w:start w:val="1"/>
      <w:numFmt w:val="bullet"/>
      <w:lvlText w:val="&gt;"/>
      <w:lvlJc w:val="left"/>
      <w:pPr>
        <w:ind w:left="2160" w:hanging="360"/>
      </w:pPr>
      <w:rPr>
        <w:rFonts w:asciiTheme="majorHAnsi" w:hAnsiTheme="majorHAnsi" w:hint="default"/>
        <w:b/>
        <w:i w:val="0"/>
        <w:sz w:val="24"/>
      </w:rPr>
    </w:lvl>
    <w:lvl w:ilvl="6">
      <w:start w:val="1"/>
      <w:numFmt w:val="bullet"/>
      <w:lvlText w:val="&gt;"/>
      <w:lvlJc w:val="left"/>
      <w:pPr>
        <w:ind w:left="2520" w:hanging="360"/>
      </w:pPr>
      <w:rPr>
        <w:rFonts w:asciiTheme="majorHAnsi" w:hAnsiTheme="majorHAnsi" w:hint="default"/>
        <w:b/>
        <w:i w:val="0"/>
        <w:sz w:val="24"/>
      </w:rPr>
    </w:lvl>
    <w:lvl w:ilvl="7">
      <w:start w:val="1"/>
      <w:numFmt w:val="bullet"/>
      <w:lvlText w:val="&gt;"/>
      <w:lvlJc w:val="left"/>
      <w:pPr>
        <w:ind w:left="2880" w:hanging="360"/>
      </w:pPr>
      <w:rPr>
        <w:rFonts w:asciiTheme="majorHAnsi" w:hAnsiTheme="majorHAnsi" w:hint="default"/>
        <w:b/>
        <w:i w:val="0"/>
        <w:sz w:val="24"/>
      </w:rPr>
    </w:lvl>
    <w:lvl w:ilvl="8">
      <w:start w:val="1"/>
      <w:numFmt w:val="bullet"/>
      <w:lvlText w:val="&gt;"/>
      <w:lvlJc w:val="left"/>
      <w:pPr>
        <w:ind w:left="3240" w:hanging="360"/>
      </w:pPr>
      <w:rPr>
        <w:rFonts w:asciiTheme="majorHAnsi" w:hAnsiTheme="majorHAnsi" w:hint="default"/>
        <w:b/>
        <w:i w:val="0"/>
        <w:sz w:val="24"/>
      </w:rPr>
    </w:lvl>
  </w:abstractNum>
  <w:abstractNum w:abstractNumId="21" w15:restartNumberingAfterBreak="0">
    <w:nsid w:val="371E4696"/>
    <w:multiLevelType w:val="hybridMultilevel"/>
    <w:tmpl w:val="D64A5602"/>
    <w:lvl w:ilvl="0" w:tplc="4AC6DDF0">
      <w:start w:val="8"/>
      <w:numFmt w:val="bullet"/>
      <w:lvlText w:val="&gt;"/>
      <w:lvlJc w:val="left"/>
      <w:pPr>
        <w:ind w:left="720" w:hanging="360"/>
      </w:pPr>
      <w:rPr>
        <w:rFonts w:ascii="Verdana" w:hAnsi="Verdana" w:cstheme="minorBidi" w:hint="default"/>
        <w:b/>
        <w:i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5B592A"/>
    <w:multiLevelType w:val="hybridMultilevel"/>
    <w:tmpl w:val="E1982D2A"/>
    <w:lvl w:ilvl="0" w:tplc="18F49392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27980"/>
    <w:multiLevelType w:val="hybridMultilevel"/>
    <w:tmpl w:val="4476C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3A8204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941D5C"/>
    <w:multiLevelType w:val="hybridMultilevel"/>
    <w:tmpl w:val="987A03DA"/>
    <w:lvl w:ilvl="0" w:tplc="0B4E1322">
      <w:start w:val="1"/>
      <w:numFmt w:val="decimal"/>
      <w:pStyle w:val="Lis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25B62F4"/>
    <w:multiLevelType w:val="hybridMultilevel"/>
    <w:tmpl w:val="2C424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525D5"/>
    <w:multiLevelType w:val="hybridMultilevel"/>
    <w:tmpl w:val="44B0A556"/>
    <w:lvl w:ilvl="0" w:tplc="FA5C31EA">
      <w:start w:val="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3448E"/>
    <w:multiLevelType w:val="hybridMultilevel"/>
    <w:tmpl w:val="2CEA6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754427"/>
    <w:multiLevelType w:val="hybridMultilevel"/>
    <w:tmpl w:val="2182DC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9054E1"/>
    <w:multiLevelType w:val="hybridMultilevel"/>
    <w:tmpl w:val="11B00ED4"/>
    <w:lvl w:ilvl="0" w:tplc="784A41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5B426B"/>
    <w:multiLevelType w:val="multilevel"/>
    <w:tmpl w:val="649C125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sz w:val="24"/>
        <w:u w:val="words"/>
      </w:rPr>
    </w:lvl>
    <w:lvl w:ilvl="1">
      <w:start w:val="1"/>
      <w:numFmt w:val="none"/>
      <w:lvlText w:val="&gt;"/>
      <w:lvlJc w:val="left"/>
      <w:pPr>
        <w:ind w:left="720" w:hanging="360"/>
      </w:pPr>
      <w:rPr>
        <w:rFonts w:asciiTheme="majorHAnsi" w:hAnsiTheme="majorHAnsi" w:hint="default"/>
        <w:b/>
        <w:i w:val="0"/>
        <w:sz w:val="24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Theme="majorHAnsi" w:hAnsiTheme="majorHAnsi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0AA36DD"/>
    <w:multiLevelType w:val="hybridMultilevel"/>
    <w:tmpl w:val="1A021A9C"/>
    <w:lvl w:ilvl="0" w:tplc="491C447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40538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0E45890"/>
    <w:multiLevelType w:val="hybridMultilevel"/>
    <w:tmpl w:val="717C0910"/>
    <w:lvl w:ilvl="0" w:tplc="3BFA5DE4">
      <w:start w:val="1"/>
      <w:numFmt w:val="bullet"/>
      <w:lvlText w:val="&gt;"/>
      <w:lvlJc w:val="left"/>
      <w:pPr>
        <w:ind w:left="1080" w:hanging="360"/>
      </w:pPr>
      <w:rPr>
        <w:rFonts w:asciiTheme="majorHAnsi" w:hAnsiTheme="majorHAnsi" w:cs="Times New Roman" w:hint="default"/>
        <w:b w:val="0"/>
        <w:i w:val="0"/>
        <w:color w:val="auto"/>
        <w:sz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3101A6B"/>
    <w:multiLevelType w:val="hybridMultilevel"/>
    <w:tmpl w:val="483A2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1403F1"/>
    <w:multiLevelType w:val="multilevel"/>
    <w:tmpl w:val="0CD252C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E144EF4"/>
    <w:multiLevelType w:val="multilevel"/>
    <w:tmpl w:val="237245D4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sz w:val="24"/>
        <w:u w:val="words"/>
      </w:rPr>
    </w:lvl>
    <w:lvl w:ilvl="1">
      <w:start w:val="1"/>
      <w:numFmt w:val="none"/>
      <w:lvlText w:val="&gt;"/>
      <w:lvlJc w:val="left"/>
      <w:pPr>
        <w:ind w:left="720" w:hanging="360"/>
      </w:pPr>
      <w:rPr>
        <w:rFonts w:asciiTheme="majorHAnsi" w:hAnsiTheme="majorHAnsi" w:hint="default"/>
        <w:b/>
        <w:i w:val="0"/>
        <w:sz w:val="24"/>
      </w:rPr>
    </w:lvl>
    <w:lvl w:ilvl="2">
      <w:start w:val="1"/>
      <w:numFmt w:val="bullet"/>
      <w:lvlText w:val="&gt;"/>
      <w:lvlJc w:val="left"/>
      <w:pPr>
        <w:ind w:left="1080" w:hanging="360"/>
      </w:pPr>
      <w:rPr>
        <w:rFonts w:ascii="Verdana" w:hAnsi="Verdana" w:hint="default"/>
        <w:b w:val="0"/>
        <w:i w:val="0"/>
        <w:sz w:val="22"/>
      </w:rPr>
    </w:lvl>
    <w:lvl w:ilvl="3">
      <w:start w:val="1"/>
      <w:numFmt w:val="bullet"/>
      <w:lvlText w:val="&gt;"/>
      <w:lvlJc w:val="left"/>
      <w:pPr>
        <w:ind w:left="1440" w:hanging="360"/>
      </w:pPr>
      <w:rPr>
        <w:rFonts w:ascii="Verdana" w:hAnsi="Verdana" w:hint="default"/>
      </w:rPr>
    </w:lvl>
    <w:lvl w:ilvl="4">
      <w:start w:val="1"/>
      <w:numFmt w:val="bullet"/>
      <w:lvlText w:val="&gt;"/>
      <w:lvlJc w:val="left"/>
      <w:pPr>
        <w:ind w:left="1800" w:hanging="360"/>
      </w:pPr>
      <w:rPr>
        <w:rFonts w:ascii="Verdana" w:hAnsi="Verdana" w:hint="default"/>
      </w:rPr>
    </w:lvl>
    <w:lvl w:ilvl="5">
      <w:start w:val="1"/>
      <w:numFmt w:val="bullet"/>
      <w:lvlText w:val="&gt;"/>
      <w:lvlJc w:val="left"/>
      <w:pPr>
        <w:ind w:left="2160" w:hanging="360"/>
      </w:pPr>
      <w:rPr>
        <w:rFonts w:ascii="Verdana" w:hAnsi="Verdana" w:hint="default"/>
      </w:rPr>
    </w:lvl>
    <w:lvl w:ilvl="6">
      <w:start w:val="1"/>
      <w:numFmt w:val="bullet"/>
      <w:lvlText w:val="&gt;"/>
      <w:lvlJc w:val="left"/>
      <w:pPr>
        <w:ind w:left="2520" w:hanging="360"/>
      </w:pPr>
      <w:rPr>
        <w:rFonts w:ascii="Verdana" w:hAnsi="Verdana" w:hint="default"/>
      </w:rPr>
    </w:lvl>
    <w:lvl w:ilvl="7">
      <w:start w:val="1"/>
      <w:numFmt w:val="bullet"/>
      <w:lvlText w:val="&gt;"/>
      <w:lvlJc w:val="left"/>
      <w:pPr>
        <w:ind w:left="2880" w:hanging="360"/>
      </w:pPr>
      <w:rPr>
        <w:rFonts w:ascii="Verdana" w:hAnsi="Verdana" w:hint="default"/>
      </w:rPr>
    </w:lvl>
    <w:lvl w:ilvl="8">
      <w:start w:val="1"/>
      <w:numFmt w:val="bullet"/>
      <w:lvlText w:val="&gt;"/>
      <w:lvlJc w:val="left"/>
      <w:pPr>
        <w:ind w:left="3240" w:hanging="360"/>
      </w:pPr>
      <w:rPr>
        <w:rFonts w:ascii="Verdana" w:hAnsi="Verdana" w:hint="default"/>
      </w:rPr>
    </w:lvl>
  </w:abstractNum>
  <w:abstractNum w:abstractNumId="36" w15:restartNumberingAfterBreak="0">
    <w:nsid w:val="76AD2C6D"/>
    <w:multiLevelType w:val="hybridMultilevel"/>
    <w:tmpl w:val="4B3A3CBA"/>
    <w:lvl w:ilvl="0" w:tplc="E00A7656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5D679E"/>
    <w:multiLevelType w:val="multilevel"/>
    <w:tmpl w:val="4F8E8E2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sz w:val="24"/>
        <w:u w:val="words"/>
      </w:rPr>
    </w:lvl>
    <w:lvl w:ilvl="1">
      <w:start w:val="1"/>
      <w:numFmt w:val="none"/>
      <w:lvlText w:val="&gt;"/>
      <w:lvlJc w:val="left"/>
      <w:pPr>
        <w:ind w:left="720" w:hanging="360"/>
      </w:pPr>
      <w:rPr>
        <w:rFonts w:asciiTheme="majorHAnsi" w:hAnsiTheme="majorHAnsi" w:hint="default"/>
        <w:b/>
        <w:i w:val="0"/>
        <w:sz w:val="24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Theme="majorHAnsi" w:hAnsiTheme="majorHAnsi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7A6958AF"/>
    <w:multiLevelType w:val="hybridMultilevel"/>
    <w:tmpl w:val="E7A89A4E"/>
    <w:lvl w:ilvl="0" w:tplc="E812BD34">
      <w:start w:val="1"/>
      <w:numFmt w:val="bullet"/>
      <w:lvlText w:val="&gt;"/>
      <w:lvlJc w:val="left"/>
      <w:pPr>
        <w:ind w:left="720" w:hanging="360"/>
      </w:pPr>
      <w:rPr>
        <w:rFonts w:ascii="Verdana" w:hAnsi="Verdana" w:hint="default"/>
        <w:b/>
        <w:i w:val="0"/>
        <w:color w:val="FFFFFF" w:themeColor="background1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2"/>
  </w:num>
  <w:num w:numId="3">
    <w:abstractNumId w:val="25"/>
  </w:num>
  <w:num w:numId="4">
    <w:abstractNumId w:val="14"/>
  </w:num>
  <w:num w:numId="5">
    <w:abstractNumId w:val="1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1"/>
  </w:num>
  <w:num w:numId="19">
    <w:abstractNumId w:val="30"/>
  </w:num>
  <w:num w:numId="20">
    <w:abstractNumId w:val="20"/>
  </w:num>
  <w:num w:numId="21">
    <w:abstractNumId w:val="26"/>
  </w:num>
  <w:num w:numId="22">
    <w:abstractNumId w:val="37"/>
  </w:num>
  <w:num w:numId="23">
    <w:abstractNumId w:val="16"/>
  </w:num>
  <w:num w:numId="24">
    <w:abstractNumId w:val="21"/>
  </w:num>
  <w:num w:numId="25">
    <w:abstractNumId w:val="38"/>
  </w:num>
  <w:num w:numId="26">
    <w:abstractNumId w:val="19"/>
  </w:num>
  <w:num w:numId="2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35"/>
  </w:num>
  <w:num w:numId="30">
    <w:abstractNumId w:val="10"/>
  </w:num>
  <w:num w:numId="31">
    <w:abstractNumId w:val="36"/>
  </w:num>
  <w:num w:numId="32">
    <w:abstractNumId w:val="32"/>
  </w:num>
  <w:num w:numId="33">
    <w:abstractNumId w:val="27"/>
  </w:num>
  <w:num w:numId="34">
    <w:abstractNumId w:val="15"/>
  </w:num>
  <w:num w:numId="35">
    <w:abstractNumId w:val="12"/>
  </w:num>
  <w:num w:numId="36">
    <w:abstractNumId w:val="34"/>
  </w:num>
  <w:num w:numId="37">
    <w:abstractNumId w:val="23"/>
  </w:num>
  <w:num w:numId="38">
    <w:abstractNumId w:val="24"/>
  </w:num>
  <w:num w:numId="39">
    <w:abstractNumId w:val="28"/>
  </w:num>
  <w:num w:numId="40">
    <w:abstractNumId w:val="17"/>
  </w:num>
  <w:num w:numId="41">
    <w:abstractNumId w:val="33"/>
  </w:num>
  <w:num w:numId="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A06"/>
    <w:rsid w:val="00004B20"/>
    <w:rsid w:val="00005AED"/>
    <w:rsid w:val="00016FD9"/>
    <w:rsid w:val="00027F1B"/>
    <w:rsid w:val="000323EE"/>
    <w:rsid w:val="000351EB"/>
    <w:rsid w:val="000401A2"/>
    <w:rsid w:val="00061198"/>
    <w:rsid w:val="00062FF0"/>
    <w:rsid w:val="000675BE"/>
    <w:rsid w:val="0007430B"/>
    <w:rsid w:val="0007549F"/>
    <w:rsid w:val="0007592B"/>
    <w:rsid w:val="00096750"/>
    <w:rsid w:val="000A3022"/>
    <w:rsid w:val="000A3AC6"/>
    <w:rsid w:val="000D5A58"/>
    <w:rsid w:val="000E149A"/>
    <w:rsid w:val="000F3A87"/>
    <w:rsid w:val="000F45B1"/>
    <w:rsid w:val="00102BAD"/>
    <w:rsid w:val="0012114E"/>
    <w:rsid w:val="001257BA"/>
    <w:rsid w:val="00153EAC"/>
    <w:rsid w:val="00154431"/>
    <w:rsid w:val="001567CC"/>
    <w:rsid w:val="001809AA"/>
    <w:rsid w:val="00182F38"/>
    <w:rsid w:val="001867BC"/>
    <w:rsid w:val="0019029D"/>
    <w:rsid w:val="001902D3"/>
    <w:rsid w:val="001A21B3"/>
    <w:rsid w:val="001A221C"/>
    <w:rsid w:val="001B5A0E"/>
    <w:rsid w:val="001C4E06"/>
    <w:rsid w:val="001C5646"/>
    <w:rsid w:val="001C6943"/>
    <w:rsid w:val="001E5C84"/>
    <w:rsid w:val="00234190"/>
    <w:rsid w:val="00253AE6"/>
    <w:rsid w:val="00255FB5"/>
    <w:rsid w:val="00256B1D"/>
    <w:rsid w:val="002602A6"/>
    <w:rsid w:val="00261481"/>
    <w:rsid w:val="002A2F72"/>
    <w:rsid w:val="002A78F8"/>
    <w:rsid w:val="002C0AAD"/>
    <w:rsid w:val="002C476C"/>
    <w:rsid w:val="002C5507"/>
    <w:rsid w:val="00312E14"/>
    <w:rsid w:val="00314444"/>
    <w:rsid w:val="003336E4"/>
    <w:rsid w:val="003539A9"/>
    <w:rsid w:val="00363680"/>
    <w:rsid w:val="00391ABD"/>
    <w:rsid w:val="003967BB"/>
    <w:rsid w:val="003B054B"/>
    <w:rsid w:val="003B0BB3"/>
    <w:rsid w:val="003C0B1B"/>
    <w:rsid w:val="003E394D"/>
    <w:rsid w:val="004010D1"/>
    <w:rsid w:val="00410E2B"/>
    <w:rsid w:val="004146CF"/>
    <w:rsid w:val="00415547"/>
    <w:rsid w:val="0042189F"/>
    <w:rsid w:val="004340EA"/>
    <w:rsid w:val="004526D7"/>
    <w:rsid w:val="0045538D"/>
    <w:rsid w:val="0049126D"/>
    <w:rsid w:val="00496B7C"/>
    <w:rsid w:val="004A7EA3"/>
    <w:rsid w:val="004E3582"/>
    <w:rsid w:val="004F7727"/>
    <w:rsid w:val="00505665"/>
    <w:rsid w:val="005A560B"/>
    <w:rsid w:val="005B14BE"/>
    <w:rsid w:val="005B57C1"/>
    <w:rsid w:val="005B77FD"/>
    <w:rsid w:val="005C02EC"/>
    <w:rsid w:val="005F3FDB"/>
    <w:rsid w:val="00600DF4"/>
    <w:rsid w:val="0063425A"/>
    <w:rsid w:val="00635484"/>
    <w:rsid w:val="00636002"/>
    <w:rsid w:val="0063699B"/>
    <w:rsid w:val="00642E72"/>
    <w:rsid w:val="00643F7D"/>
    <w:rsid w:val="006B3089"/>
    <w:rsid w:val="006E57A7"/>
    <w:rsid w:val="006F6801"/>
    <w:rsid w:val="00704735"/>
    <w:rsid w:val="00714571"/>
    <w:rsid w:val="007200E1"/>
    <w:rsid w:val="00721920"/>
    <w:rsid w:val="0075774F"/>
    <w:rsid w:val="007B1225"/>
    <w:rsid w:val="007B2DA3"/>
    <w:rsid w:val="007C2076"/>
    <w:rsid w:val="007F427C"/>
    <w:rsid w:val="00803A7E"/>
    <w:rsid w:val="008047D7"/>
    <w:rsid w:val="00806AFB"/>
    <w:rsid w:val="008168C8"/>
    <w:rsid w:val="008223EA"/>
    <w:rsid w:val="00832DA9"/>
    <w:rsid w:val="00834BCB"/>
    <w:rsid w:val="00835F33"/>
    <w:rsid w:val="008426F6"/>
    <w:rsid w:val="008457F0"/>
    <w:rsid w:val="00847D5C"/>
    <w:rsid w:val="00853849"/>
    <w:rsid w:val="008545EE"/>
    <w:rsid w:val="00856F65"/>
    <w:rsid w:val="008638B0"/>
    <w:rsid w:val="008653EA"/>
    <w:rsid w:val="00876407"/>
    <w:rsid w:val="00884234"/>
    <w:rsid w:val="00885BD5"/>
    <w:rsid w:val="00891A49"/>
    <w:rsid w:val="008A3FB6"/>
    <w:rsid w:val="008B4BAA"/>
    <w:rsid w:val="008C1A06"/>
    <w:rsid w:val="008E3B87"/>
    <w:rsid w:val="008F15B0"/>
    <w:rsid w:val="008F17FD"/>
    <w:rsid w:val="008F5CD7"/>
    <w:rsid w:val="009067AA"/>
    <w:rsid w:val="00931245"/>
    <w:rsid w:val="00937DCA"/>
    <w:rsid w:val="009545C1"/>
    <w:rsid w:val="00960B09"/>
    <w:rsid w:val="00971B98"/>
    <w:rsid w:val="00975076"/>
    <w:rsid w:val="009756AD"/>
    <w:rsid w:val="0098068B"/>
    <w:rsid w:val="00993556"/>
    <w:rsid w:val="009A5F26"/>
    <w:rsid w:val="009C59BB"/>
    <w:rsid w:val="009C59EB"/>
    <w:rsid w:val="009C5CBB"/>
    <w:rsid w:val="009C6E6A"/>
    <w:rsid w:val="009D26DD"/>
    <w:rsid w:val="00A03176"/>
    <w:rsid w:val="00A10826"/>
    <w:rsid w:val="00A1715F"/>
    <w:rsid w:val="00A30307"/>
    <w:rsid w:val="00A34FEC"/>
    <w:rsid w:val="00A84AF0"/>
    <w:rsid w:val="00A86F63"/>
    <w:rsid w:val="00A86F70"/>
    <w:rsid w:val="00AA638C"/>
    <w:rsid w:val="00AB3245"/>
    <w:rsid w:val="00AB646B"/>
    <w:rsid w:val="00AD1E23"/>
    <w:rsid w:val="00AD6D69"/>
    <w:rsid w:val="00AF2B79"/>
    <w:rsid w:val="00B07F65"/>
    <w:rsid w:val="00B1133A"/>
    <w:rsid w:val="00B179BC"/>
    <w:rsid w:val="00B30AE3"/>
    <w:rsid w:val="00B43774"/>
    <w:rsid w:val="00B65B2B"/>
    <w:rsid w:val="00B867DE"/>
    <w:rsid w:val="00B86FEE"/>
    <w:rsid w:val="00B93C89"/>
    <w:rsid w:val="00BC15A7"/>
    <w:rsid w:val="00BC1988"/>
    <w:rsid w:val="00BD13D8"/>
    <w:rsid w:val="00BE2139"/>
    <w:rsid w:val="00BF1273"/>
    <w:rsid w:val="00C266B7"/>
    <w:rsid w:val="00C43C78"/>
    <w:rsid w:val="00C4665B"/>
    <w:rsid w:val="00C50162"/>
    <w:rsid w:val="00C75D68"/>
    <w:rsid w:val="00CB102F"/>
    <w:rsid w:val="00CC27E9"/>
    <w:rsid w:val="00CD01CC"/>
    <w:rsid w:val="00CD40D6"/>
    <w:rsid w:val="00CE7B67"/>
    <w:rsid w:val="00D00ABC"/>
    <w:rsid w:val="00D21330"/>
    <w:rsid w:val="00D45030"/>
    <w:rsid w:val="00D60E3C"/>
    <w:rsid w:val="00D6503D"/>
    <w:rsid w:val="00D82997"/>
    <w:rsid w:val="00D8605F"/>
    <w:rsid w:val="00D91D1F"/>
    <w:rsid w:val="00D91E60"/>
    <w:rsid w:val="00DB2F5C"/>
    <w:rsid w:val="00DB66DE"/>
    <w:rsid w:val="00DC2B77"/>
    <w:rsid w:val="00DC6D18"/>
    <w:rsid w:val="00DD0228"/>
    <w:rsid w:val="00DE79B4"/>
    <w:rsid w:val="00DF70B1"/>
    <w:rsid w:val="00E31842"/>
    <w:rsid w:val="00E436CD"/>
    <w:rsid w:val="00E70F24"/>
    <w:rsid w:val="00E873A9"/>
    <w:rsid w:val="00E957AC"/>
    <w:rsid w:val="00EB5403"/>
    <w:rsid w:val="00EB6BF2"/>
    <w:rsid w:val="00EC0413"/>
    <w:rsid w:val="00ED3D76"/>
    <w:rsid w:val="00ED44C1"/>
    <w:rsid w:val="00EE0538"/>
    <w:rsid w:val="00EE0DF5"/>
    <w:rsid w:val="00EF4389"/>
    <w:rsid w:val="00EF4BE1"/>
    <w:rsid w:val="00F12922"/>
    <w:rsid w:val="00F23379"/>
    <w:rsid w:val="00F3069F"/>
    <w:rsid w:val="00F462BE"/>
    <w:rsid w:val="00F657C3"/>
    <w:rsid w:val="00F87713"/>
    <w:rsid w:val="00F9608F"/>
    <w:rsid w:val="00FB5E54"/>
    <w:rsid w:val="00FF18C3"/>
    <w:rsid w:val="00FF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1D8F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6" w:unhideWhenUsed="1" w:qFormat="1"/>
    <w:lsdException w:name="heading 5" w:semiHidden="1" w:uiPriority="7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/>
    <w:lsdException w:name="index 2" w:semiHidden="1" w:unhideWhenUsed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 w:qFormat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6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43C78"/>
    <w:pPr>
      <w:spacing w:before="240" w:line="240" w:lineRule="auto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3"/>
    <w:qFormat/>
    <w:rsid w:val="00C4665B"/>
    <w:pPr>
      <w:keepNext/>
      <w:keepLines/>
      <w:spacing w:after="0"/>
      <w:outlineLvl w:val="0"/>
    </w:pPr>
    <w:rPr>
      <w:rFonts w:asciiTheme="majorHAnsi" w:eastAsiaTheme="majorEastAsia" w:hAnsiTheme="majorHAnsi" w:cstheme="majorBidi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4"/>
    <w:qFormat/>
    <w:rsid w:val="00B07F65"/>
    <w:pPr>
      <w:keepNext/>
      <w:keepLines/>
      <w:spacing w:before="40" w:after="120"/>
      <w:outlineLvl w:val="1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  <w:u w:val="single"/>
    </w:rPr>
  </w:style>
  <w:style w:type="paragraph" w:styleId="Heading3">
    <w:name w:val="heading 3"/>
    <w:next w:val="Normal"/>
    <w:link w:val="Heading3Char"/>
    <w:uiPriority w:val="5"/>
    <w:qFormat/>
    <w:rsid w:val="00391ABD"/>
    <w:pPr>
      <w:spacing w:before="240" w:after="60" w:line="240" w:lineRule="auto"/>
      <w:outlineLvl w:val="2"/>
    </w:pPr>
    <w:rPr>
      <w:rFonts w:asciiTheme="majorHAnsi" w:hAnsiTheme="majorHAnsi"/>
      <w:b/>
      <w:color w:val="000000" w:themeColor="text1"/>
      <w:sz w:val="28"/>
      <w:u w:val="single"/>
    </w:rPr>
  </w:style>
  <w:style w:type="paragraph" w:styleId="Heading4">
    <w:name w:val="heading 4"/>
    <w:next w:val="Normal"/>
    <w:link w:val="Heading4Char"/>
    <w:uiPriority w:val="6"/>
    <w:qFormat/>
    <w:rsid w:val="0049126D"/>
    <w:pPr>
      <w:spacing w:before="120" w:line="240" w:lineRule="auto"/>
      <w:outlineLvl w:val="3"/>
    </w:pPr>
    <w:rPr>
      <w:rFonts w:asciiTheme="majorHAnsi" w:hAnsiTheme="majorHAnsi"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7"/>
    <w:qFormat/>
    <w:rsid w:val="00F462BE"/>
    <w:pPr>
      <w:spacing w:before="40" w:after="120"/>
      <w:outlineLvl w:val="4"/>
    </w:pPr>
    <w:rPr>
      <w:color w:val="FFFFFF" w:themeColor="background1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1257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1306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1257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1306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1257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1306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1257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1306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F462BE"/>
    <w:pPr>
      <w:spacing w:after="360" w:line="204" w:lineRule="auto"/>
      <w:contextualSpacing/>
    </w:pPr>
    <w:rPr>
      <w:rFonts w:asciiTheme="majorHAnsi" w:eastAsiaTheme="majorEastAsia" w:hAnsiTheme="majorHAnsi" w:cstheme="majorBidi"/>
      <w:smallCaps/>
      <w:color w:val="212745" w:themeColor="text2"/>
      <w:spacing w:val="-15"/>
      <w:sz w:val="104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4A7EA3"/>
    <w:rPr>
      <w:rFonts w:asciiTheme="majorHAnsi" w:eastAsiaTheme="majorEastAsia" w:hAnsiTheme="majorHAnsi" w:cstheme="majorBidi"/>
      <w:smallCaps/>
      <w:color w:val="212745" w:themeColor="text2"/>
      <w:spacing w:val="-15"/>
      <w:sz w:val="104"/>
      <w:szCs w:val="72"/>
    </w:rPr>
  </w:style>
  <w:style w:type="character" w:customStyle="1" w:styleId="Heading1Char">
    <w:name w:val="Heading 1 Char"/>
    <w:basedOn w:val="DefaultParagraphFont"/>
    <w:link w:val="Heading1"/>
    <w:uiPriority w:val="3"/>
    <w:rsid w:val="00C4665B"/>
    <w:rPr>
      <w:rFonts w:asciiTheme="majorHAnsi" w:eastAsiaTheme="majorEastAsia" w:hAnsiTheme="majorHAnsi" w:cstheme="majorBidi"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4"/>
    <w:rsid w:val="00B07F65"/>
    <w:rPr>
      <w:rFonts w:asciiTheme="majorHAnsi" w:eastAsiaTheme="majorEastAsia" w:hAnsiTheme="majorHAnsi" w:cstheme="majorBidi"/>
      <w:b/>
      <w:color w:val="FFFFFF" w:themeColor="background1"/>
      <w:sz w:val="32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5"/>
    <w:rsid w:val="00391ABD"/>
    <w:rPr>
      <w:rFonts w:asciiTheme="majorHAnsi" w:hAnsiTheme="majorHAnsi"/>
      <w:b/>
      <w:color w:val="000000" w:themeColor="text1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6"/>
    <w:rsid w:val="0049126D"/>
    <w:rPr>
      <w:rFonts w:asciiTheme="majorHAnsi" w:hAnsiTheme="majorHAnsi"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7"/>
    <w:rsid w:val="00F462BE"/>
    <w:rPr>
      <w:color w:val="FFFFFF" w:themeColor="background1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F65"/>
    <w:rPr>
      <w:rFonts w:asciiTheme="majorHAnsi" w:eastAsiaTheme="majorEastAsia" w:hAnsiTheme="majorHAnsi" w:cstheme="majorBidi"/>
      <w:i/>
      <w:iCs/>
      <w:caps/>
      <w:color w:val="21306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F65"/>
    <w:rPr>
      <w:rFonts w:asciiTheme="majorHAnsi" w:eastAsiaTheme="majorEastAsia" w:hAnsiTheme="majorHAnsi" w:cstheme="majorBidi"/>
      <w:b/>
      <w:bCs/>
      <w:color w:val="21306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F65"/>
    <w:rPr>
      <w:rFonts w:asciiTheme="majorHAnsi" w:eastAsiaTheme="majorEastAsia" w:hAnsiTheme="majorHAnsi" w:cstheme="majorBidi"/>
      <w:b/>
      <w:bCs/>
      <w:i/>
      <w:iCs/>
      <w:color w:val="21306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F65"/>
    <w:rPr>
      <w:rFonts w:asciiTheme="majorHAnsi" w:eastAsiaTheme="majorEastAsia" w:hAnsiTheme="majorHAnsi" w:cstheme="majorBidi"/>
      <w:i/>
      <w:iCs/>
      <w:color w:val="21306A" w:themeColor="accent1" w:themeShade="80"/>
    </w:rPr>
  </w:style>
  <w:style w:type="paragraph" w:styleId="Caption">
    <w:name w:val="caption"/>
    <w:basedOn w:val="Normal"/>
    <w:next w:val="Normal"/>
    <w:uiPriority w:val="35"/>
    <w:semiHidden/>
    <w:qFormat/>
    <w:rsid w:val="001257BA"/>
    <w:rPr>
      <w:b/>
      <w:bCs/>
      <w:smallCaps/>
      <w:color w:val="212745" w:themeColor="text2"/>
    </w:rPr>
  </w:style>
  <w:style w:type="paragraph" w:styleId="Subtitle">
    <w:name w:val="Subtitle"/>
    <w:basedOn w:val="Normal"/>
    <w:next w:val="Normal"/>
    <w:link w:val="SubtitleChar"/>
    <w:uiPriority w:val="16"/>
    <w:semiHidden/>
    <w:rsid w:val="001257BA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E67C8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6"/>
    <w:semiHidden/>
    <w:rsid w:val="00B07F65"/>
    <w:rPr>
      <w:rFonts w:asciiTheme="majorHAnsi" w:eastAsiaTheme="majorEastAsia" w:hAnsiTheme="majorHAnsi" w:cstheme="majorBidi"/>
      <w:color w:val="4E67C8" w:themeColor="accent1"/>
      <w:sz w:val="28"/>
      <w:szCs w:val="28"/>
    </w:rPr>
  </w:style>
  <w:style w:type="character" w:styleId="Strong">
    <w:name w:val="Strong"/>
    <w:basedOn w:val="DefaultParagraphFont"/>
    <w:uiPriority w:val="22"/>
    <w:semiHidden/>
    <w:rsid w:val="001257BA"/>
    <w:rPr>
      <w:b/>
      <w:bCs/>
    </w:rPr>
  </w:style>
  <w:style w:type="character" w:styleId="Emphasis">
    <w:name w:val="Emphasis"/>
    <w:basedOn w:val="DefaultParagraphFont"/>
    <w:uiPriority w:val="20"/>
    <w:semiHidden/>
    <w:rsid w:val="001257BA"/>
    <w:rPr>
      <w:i/>
      <w:iCs/>
    </w:rPr>
  </w:style>
  <w:style w:type="paragraph" w:styleId="NoSpacing">
    <w:name w:val="No Spacing"/>
    <w:uiPriority w:val="1"/>
    <w:semiHidden/>
    <w:rsid w:val="001257B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semiHidden/>
    <w:rsid w:val="001257BA"/>
    <w:pPr>
      <w:spacing w:before="120" w:after="120"/>
      <w:ind w:left="720"/>
    </w:pPr>
    <w:rPr>
      <w:color w:val="21274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B07F65"/>
    <w:rPr>
      <w:color w:val="212745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1257BA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21274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B07F65"/>
    <w:rPr>
      <w:rFonts w:asciiTheme="majorHAnsi" w:eastAsiaTheme="majorEastAsia" w:hAnsiTheme="majorHAnsi" w:cstheme="majorBidi"/>
      <w:color w:val="212745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semiHidden/>
    <w:rsid w:val="001257B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rsid w:val="001257B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semiHidden/>
    <w:rsid w:val="001257B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semiHidden/>
    <w:rsid w:val="001257BA"/>
    <w:rPr>
      <w:b/>
      <w:bCs/>
      <w:smallCaps/>
      <w:color w:val="212745" w:themeColor="text2"/>
      <w:u w:val="single"/>
    </w:rPr>
  </w:style>
  <w:style w:type="character" w:styleId="BookTitle">
    <w:name w:val="Book Title"/>
    <w:basedOn w:val="DefaultParagraphFont"/>
    <w:uiPriority w:val="33"/>
    <w:semiHidden/>
    <w:rsid w:val="001257B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qFormat/>
    <w:rsid w:val="001257BA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1257BA"/>
    <w:rPr>
      <w:color w:val="808080"/>
    </w:rPr>
  </w:style>
  <w:style w:type="table" w:styleId="TableGrid">
    <w:name w:val="Table Grid"/>
    <w:basedOn w:val="TableNormal"/>
    <w:uiPriority w:val="39"/>
    <w:rsid w:val="002C55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2C550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5Dark">
    <w:name w:val="Grid Table 5 Dark"/>
    <w:basedOn w:val="TableNormal"/>
    <w:uiPriority w:val="50"/>
    <w:rsid w:val="002C55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C55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0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67C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67C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67C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67C8" w:themeFill="accent1"/>
      </w:tcPr>
    </w:tblStylePr>
    <w:tblStylePr w:type="band1Vert">
      <w:tblPr/>
      <w:tcPr>
        <w:shd w:val="clear" w:color="auto" w:fill="B8C1E9" w:themeFill="accent1" w:themeFillTint="66"/>
      </w:tcPr>
    </w:tblStylePr>
    <w:tblStylePr w:type="band1Horz">
      <w:tblPr/>
      <w:tcPr>
        <w:shd w:val="clear" w:color="auto" w:fill="B8C1E9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C55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4F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ECCF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ECCF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ECCF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ECCF3" w:themeFill="accent2"/>
      </w:tcPr>
    </w:tblStylePr>
    <w:tblStylePr w:type="band1Vert">
      <w:tblPr/>
      <w:tcPr>
        <w:shd w:val="clear" w:color="auto" w:fill="BEEAFA" w:themeFill="accent2" w:themeFillTint="66"/>
      </w:tcPr>
    </w:tblStylePr>
    <w:tblStylePr w:type="band1Horz">
      <w:tblPr/>
      <w:tcPr>
        <w:shd w:val="clear" w:color="auto" w:fill="BEEAF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C55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AD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7EA5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7EA5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7EA5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7EA52" w:themeFill="accent3"/>
      </w:tcPr>
    </w:tblStylePr>
    <w:tblStylePr w:type="band1Vert">
      <w:tblPr/>
      <w:tcPr>
        <w:shd w:val="clear" w:color="auto" w:fill="DBF6B9" w:themeFill="accent3" w:themeFillTint="66"/>
      </w:tcPr>
    </w:tblStylePr>
    <w:tblStylePr w:type="band1Horz">
      <w:tblPr/>
      <w:tcPr>
        <w:shd w:val="clear" w:color="auto" w:fill="DBF6B9" w:themeFill="accent3" w:themeFillTint="66"/>
      </w:tcPr>
    </w:tblStylePr>
  </w:style>
  <w:style w:type="table" w:styleId="GridTable5Dark-Accent5">
    <w:name w:val="Grid Table 5 Dark Accent 5"/>
    <w:basedOn w:val="TableNormal"/>
    <w:uiPriority w:val="50"/>
    <w:rsid w:val="002C55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5D2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02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02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802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8021" w:themeFill="accent5"/>
      </w:tcPr>
    </w:tblStylePr>
    <w:tblStylePr w:type="band1Vert">
      <w:tblPr/>
      <w:tcPr>
        <w:shd w:val="clear" w:color="auto" w:fill="FFCCA6" w:themeFill="accent5" w:themeFillTint="66"/>
      </w:tcPr>
    </w:tblStylePr>
    <w:tblStylePr w:type="band1Horz">
      <w:tblPr/>
      <w:tcPr>
        <w:shd w:val="clear" w:color="auto" w:fill="FFCCA6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C55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8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412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412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1412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14124" w:themeFill="accent6"/>
      </w:tcPr>
    </w:tblStylePr>
    <w:tblStylePr w:type="band1Vert">
      <w:tblPr/>
      <w:tcPr>
        <w:shd w:val="clear" w:color="auto" w:fill="F9B2A7" w:themeFill="accent6" w:themeFillTint="66"/>
      </w:tcPr>
    </w:tblStylePr>
    <w:tblStylePr w:type="band1Horz">
      <w:tblPr/>
      <w:tcPr>
        <w:shd w:val="clear" w:color="auto" w:fill="F9B2A7" w:themeFill="accent6" w:themeFillTint="66"/>
      </w:tcPr>
    </w:tblStylePr>
  </w:style>
  <w:style w:type="table" w:styleId="GridTable1Light">
    <w:name w:val="Grid Table 1 Light"/>
    <w:basedOn w:val="TableNormal"/>
    <w:uiPriority w:val="46"/>
    <w:rsid w:val="002C550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2C550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Calendar1">
    <w:name w:val="Calendar 1"/>
    <w:basedOn w:val="TableNormal"/>
    <w:uiPriority w:val="99"/>
    <w:qFormat/>
    <w:rsid w:val="0049126D"/>
    <w:pPr>
      <w:spacing w:after="0" w:line="240" w:lineRule="auto"/>
    </w:p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ListParagraph">
    <w:name w:val="List Paragraph"/>
    <w:basedOn w:val="Normal"/>
    <w:uiPriority w:val="9"/>
    <w:qFormat/>
    <w:rsid w:val="004A7EA3"/>
    <w:pPr>
      <w:spacing w:after="360"/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rsid w:val="002A78F8"/>
    <w:rPr>
      <w:color w:val="236B58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rsid w:val="008F15B0"/>
    <w:pPr>
      <w:tabs>
        <w:tab w:val="center" w:pos="4680"/>
        <w:tab w:val="right" w:pos="9360"/>
      </w:tabs>
      <w:spacing w:after="0"/>
      <w:jc w:val="center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7F65"/>
    <w:rPr>
      <w:color w:val="000000" w:themeColor="text1"/>
    </w:rPr>
  </w:style>
  <w:style w:type="paragraph" w:styleId="Footer">
    <w:name w:val="footer"/>
    <w:basedOn w:val="Normal"/>
    <w:link w:val="FooterChar"/>
    <w:uiPriority w:val="99"/>
    <w:semiHidden/>
    <w:qFormat/>
    <w:rsid w:val="008F17F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7F65"/>
    <w:rPr>
      <w:color w:val="000000" w:themeColor="text1"/>
    </w:rPr>
  </w:style>
  <w:style w:type="table" w:styleId="GridTable3-Accent6">
    <w:name w:val="Grid Table 3 Accent 6"/>
    <w:basedOn w:val="TableNormal"/>
    <w:uiPriority w:val="48"/>
    <w:rsid w:val="00B30AE3"/>
    <w:pPr>
      <w:spacing w:after="0" w:line="240" w:lineRule="auto"/>
    </w:pPr>
    <w:tblPr>
      <w:tblStyleRowBandSize w:val="1"/>
      <w:tblStyleColBandSize w:val="1"/>
      <w:tblBorders>
        <w:top w:val="single" w:sz="4" w:space="0" w:color="F68C7B" w:themeColor="accent6" w:themeTint="99"/>
        <w:left w:val="single" w:sz="4" w:space="0" w:color="F68C7B" w:themeColor="accent6" w:themeTint="99"/>
        <w:bottom w:val="single" w:sz="4" w:space="0" w:color="F68C7B" w:themeColor="accent6" w:themeTint="99"/>
        <w:right w:val="single" w:sz="4" w:space="0" w:color="F68C7B" w:themeColor="accent6" w:themeTint="99"/>
        <w:insideH w:val="single" w:sz="4" w:space="0" w:color="F68C7B" w:themeColor="accent6" w:themeTint="99"/>
        <w:insideV w:val="single" w:sz="4" w:space="0" w:color="F68C7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  <w:tblStylePr w:type="neCell">
      <w:tblPr/>
      <w:tcPr>
        <w:tcBorders>
          <w:bottom w:val="single" w:sz="4" w:space="0" w:color="F68C7B" w:themeColor="accent6" w:themeTint="99"/>
        </w:tcBorders>
      </w:tcPr>
    </w:tblStylePr>
    <w:tblStylePr w:type="nwCell">
      <w:tblPr/>
      <w:tcPr>
        <w:tcBorders>
          <w:bottom w:val="single" w:sz="4" w:space="0" w:color="F68C7B" w:themeColor="accent6" w:themeTint="99"/>
        </w:tcBorders>
      </w:tcPr>
    </w:tblStylePr>
    <w:tblStylePr w:type="seCell">
      <w:tblPr/>
      <w:tcPr>
        <w:tcBorders>
          <w:top w:val="single" w:sz="4" w:space="0" w:color="F68C7B" w:themeColor="accent6" w:themeTint="99"/>
        </w:tcBorders>
      </w:tcPr>
    </w:tblStylePr>
    <w:tblStylePr w:type="swCell">
      <w:tblPr/>
      <w:tcPr>
        <w:tcBorders>
          <w:top w:val="single" w:sz="4" w:space="0" w:color="F68C7B" w:themeColor="accent6" w:themeTint="99"/>
        </w:tcBorders>
      </w:tcPr>
    </w:tblStylePr>
  </w:style>
  <w:style w:type="paragraph" w:styleId="List2">
    <w:name w:val="List 2"/>
    <w:basedOn w:val="Normal"/>
    <w:uiPriority w:val="99"/>
    <w:semiHidden/>
    <w:rsid w:val="00D60E3C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rsid w:val="00D60E3C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rsid w:val="00D60E3C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rsid w:val="00D60E3C"/>
    <w:pPr>
      <w:ind w:left="1800" w:hanging="360"/>
      <w:contextualSpacing/>
    </w:pPr>
  </w:style>
  <w:style w:type="paragraph" w:styleId="List">
    <w:name w:val="List"/>
    <w:basedOn w:val="Normal"/>
    <w:uiPriority w:val="99"/>
    <w:semiHidden/>
    <w:rsid w:val="00D60E3C"/>
    <w:pPr>
      <w:ind w:left="360" w:hanging="360"/>
      <w:contextualSpacing/>
    </w:pPr>
  </w:style>
  <w:style w:type="paragraph" w:styleId="Index2">
    <w:name w:val="index 2"/>
    <w:basedOn w:val="Normal"/>
    <w:next w:val="Normal"/>
    <w:autoRedefine/>
    <w:uiPriority w:val="99"/>
    <w:semiHidden/>
    <w:rsid w:val="00D60E3C"/>
    <w:pPr>
      <w:spacing w:after="0"/>
      <w:ind w:left="440" w:hanging="220"/>
    </w:pPr>
  </w:style>
  <w:style w:type="paragraph" w:customStyle="1" w:styleId="WikiItem">
    <w:name w:val="Wiki Item"/>
    <w:basedOn w:val="Normal"/>
    <w:next w:val="WikiEntry1"/>
    <w:uiPriority w:val="10"/>
    <w:qFormat/>
    <w:rsid w:val="00B07F65"/>
    <w:pPr>
      <w:numPr>
        <w:numId w:val="20"/>
      </w:numPr>
    </w:pPr>
    <w:rPr>
      <w:rFonts w:asciiTheme="majorHAnsi" w:eastAsiaTheme="minorHAnsi" w:hAnsiTheme="majorHAnsi"/>
      <w:b/>
      <w:sz w:val="24"/>
    </w:rPr>
  </w:style>
  <w:style w:type="character" w:styleId="FollowedHyperlink">
    <w:name w:val="FollowedHyperlink"/>
    <w:basedOn w:val="DefaultParagraphFont"/>
    <w:uiPriority w:val="99"/>
    <w:semiHidden/>
    <w:rsid w:val="00AD6D69"/>
    <w:rPr>
      <w:color w:val="205774" w:themeColor="followedHyperlink"/>
      <w:u w:val="single"/>
    </w:rPr>
  </w:style>
  <w:style w:type="paragraph" w:customStyle="1" w:styleId="TableText">
    <w:name w:val="Table Text"/>
    <w:basedOn w:val="Normal"/>
    <w:autoRedefine/>
    <w:uiPriority w:val="8"/>
    <w:qFormat/>
    <w:rsid w:val="000323EE"/>
    <w:pPr>
      <w:spacing w:before="20" w:after="20"/>
    </w:pPr>
  </w:style>
  <w:style w:type="paragraph" w:customStyle="1" w:styleId="WikiEntry1">
    <w:name w:val="Wiki Entry 1"/>
    <w:next w:val="WikiEntry2"/>
    <w:link w:val="WikiEntry1Char"/>
    <w:uiPriority w:val="11"/>
    <w:qFormat/>
    <w:rsid w:val="009067AA"/>
    <w:pPr>
      <w:numPr>
        <w:ilvl w:val="1"/>
        <w:numId w:val="20"/>
      </w:numPr>
    </w:pPr>
    <w:rPr>
      <w:rFonts w:eastAsiaTheme="minorHAnsi"/>
      <w:color w:val="0B769D" w:themeColor="accent2" w:themeShade="80"/>
    </w:rPr>
  </w:style>
  <w:style w:type="paragraph" w:customStyle="1" w:styleId="WikiEntry2">
    <w:name w:val="Wiki Entry 2"/>
    <w:basedOn w:val="WikiEntry1"/>
    <w:next w:val="WikiEntry3"/>
    <w:link w:val="WikiEntry2Char"/>
    <w:uiPriority w:val="12"/>
    <w:qFormat/>
    <w:rsid w:val="009067AA"/>
    <w:rPr>
      <w:color w:val="C2260C" w:themeColor="accent6" w:themeShade="BF"/>
    </w:rPr>
  </w:style>
  <w:style w:type="character" w:customStyle="1" w:styleId="WikiEntry1Char">
    <w:name w:val="Wiki Entry 1 Char"/>
    <w:basedOn w:val="DefaultParagraphFont"/>
    <w:link w:val="WikiEntry1"/>
    <w:uiPriority w:val="11"/>
    <w:rsid w:val="009067AA"/>
    <w:rPr>
      <w:rFonts w:eastAsiaTheme="minorHAnsi"/>
      <w:color w:val="0B769D" w:themeColor="accent2" w:themeShade="80"/>
    </w:rPr>
  </w:style>
  <w:style w:type="paragraph" w:customStyle="1" w:styleId="WikiEntry3">
    <w:name w:val="Wiki Entry 3"/>
    <w:basedOn w:val="WikiEntry1"/>
    <w:next w:val="WikiEntry1"/>
    <w:link w:val="WikiEntry3Char"/>
    <w:uiPriority w:val="13"/>
    <w:qFormat/>
    <w:rsid w:val="009067AA"/>
    <w:rPr>
      <w:color w:val="23735D" w:themeColor="accent4" w:themeShade="80"/>
    </w:rPr>
  </w:style>
  <w:style w:type="character" w:customStyle="1" w:styleId="WikiEntry2Char">
    <w:name w:val="Wiki Entry 2 Char"/>
    <w:basedOn w:val="DefaultParagraphFont"/>
    <w:link w:val="WikiEntry2"/>
    <w:uiPriority w:val="12"/>
    <w:rsid w:val="009067AA"/>
    <w:rPr>
      <w:rFonts w:eastAsiaTheme="minorHAnsi"/>
      <w:color w:val="C2260C" w:themeColor="accent6" w:themeShade="BF"/>
    </w:rPr>
  </w:style>
  <w:style w:type="character" w:customStyle="1" w:styleId="WikiEntry3Char">
    <w:name w:val="Wiki Entry 3 Char"/>
    <w:basedOn w:val="DefaultParagraphFont"/>
    <w:link w:val="WikiEntry3"/>
    <w:uiPriority w:val="13"/>
    <w:rsid w:val="009067AA"/>
    <w:rPr>
      <w:rFonts w:eastAsiaTheme="minorHAnsi"/>
      <w:color w:val="23735D" w:themeColor="accent4" w:themeShade="80"/>
    </w:rPr>
  </w:style>
  <w:style w:type="paragraph" w:customStyle="1" w:styleId="WikiEntry4">
    <w:name w:val="Wiki Entry 4"/>
    <w:basedOn w:val="Normal"/>
    <w:next w:val="Normal"/>
    <w:link w:val="WikiEntry4Char"/>
    <w:uiPriority w:val="14"/>
    <w:qFormat/>
    <w:rsid w:val="009067AA"/>
    <w:pPr>
      <w:spacing w:before="0"/>
      <w:ind w:left="720" w:hanging="360"/>
    </w:pPr>
    <w:rPr>
      <w:rFonts w:eastAsiaTheme="minorHAnsi"/>
      <w:color w:val="D75C00" w:themeColor="accent5" w:themeShade="BF"/>
    </w:rPr>
  </w:style>
  <w:style w:type="character" w:customStyle="1" w:styleId="WikiEntry4Char">
    <w:name w:val="Wiki Entry 4 Char"/>
    <w:basedOn w:val="DefaultParagraphFont"/>
    <w:link w:val="WikiEntry4"/>
    <w:uiPriority w:val="14"/>
    <w:rsid w:val="0063425A"/>
    <w:rPr>
      <w:rFonts w:eastAsiaTheme="minorHAnsi"/>
      <w:color w:val="D75C00" w:themeColor="accent5" w:themeShade="BF"/>
    </w:rPr>
  </w:style>
  <w:style w:type="character" w:customStyle="1" w:styleId="UnresolvedMention1">
    <w:name w:val="Unresolved Mention1"/>
    <w:basedOn w:val="DefaultParagraphFont"/>
    <w:uiPriority w:val="99"/>
    <w:semiHidden/>
    <w:rsid w:val="00E70F2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rsid w:val="0063699B"/>
    <w:pPr>
      <w:spacing w:before="0"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F65"/>
    <w:rPr>
      <w:rFonts w:ascii="Times New Roman" w:hAnsi="Times New Roman" w:cs="Times New Roman"/>
      <w:color w:val="000000" w:themeColor="text1"/>
      <w:sz w:val="18"/>
      <w:szCs w:val="18"/>
    </w:rPr>
  </w:style>
  <w:style w:type="paragraph" w:styleId="ListBullet">
    <w:name w:val="List Bullet"/>
    <w:basedOn w:val="Normal"/>
    <w:uiPriority w:val="99"/>
    <w:rsid w:val="007200E1"/>
    <w:pPr>
      <w:numPr>
        <w:numId w:val="40"/>
      </w:numPr>
      <w:spacing w:after="0"/>
      <w:contextualSpacing/>
    </w:pPr>
  </w:style>
  <w:style w:type="paragraph" w:styleId="ListBullet2">
    <w:name w:val="List Bullet 2"/>
    <w:basedOn w:val="ListParagraph"/>
    <w:uiPriority w:val="99"/>
    <w:rsid w:val="007200E1"/>
    <w:pPr>
      <w:numPr>
        <w:ilvl w:val="1"/>
        <w:numId w:val="37"/>
      </w:numPr>
      <w:spacing w:before="0" w:after="0"/>
    </w:pPr>
  </w:style>
  <w:style w:type="paragraph" w:styleId="ListNumber">
    <w:name w:val="List Number"/>
    <w:basedOn w:val="ListParagraph"/>
    <w:uiPriority w:val="99"/>
    <w:rsid w:val="007200E1"/>
    <w:pPr>
      <w:numPr>
        <w:numId w:val="3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D65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nithabalakrishnan" TargetMode="External"/><Relationship Id="rId18" Type="http://schemas.openxmlformats.org/officeDocument/2006/relationships/hyperlink" Target="https://money.cnn.com/2017/04/04/pf/equal-pay-day-gender-pay-gap/index.html?iid=EL" TargetMode="Externa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yperlink" Target="https://github.com/lquasem" TargetMode="External"/><Relationship Id="rId17" Type="http://schemas.openxmlformats.org/officeDocument/2006/relationships/hyperlink" Target="https://www.bls.gov/cps/tables.ht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census.gov/newsroom/press-releases/2018/occupation-education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ilostat.ilo.org/data/" TargetMode="Externa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datamoa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ank\AppData\Roaming\Microsoft\Templates\Group%20writing%20projec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10C9EBD561144D3B7E53EF86DF164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8E69B-2B81-480B-A98C-EA80D98A45C9}"/>
      </w:docPartPr>
      <w:docPartBody>
        <w:p w:rsidR="00E024D7" w:rsidRDefault="009651A5">
          <w:pPr>
            <w:pStyle w:val="110C9EBD561144D3B7E53EF86DF164DD"/>
          </w:pPr>
          <w:r w:rsidRPr="009756AD">
            <w:t>Project Name:</w:t>
          </w:r>
        </w:p>
      </w:docPartBody>
    </w:docPart>
    <w:docPart>
      <w:docPartPr>
        <w:name w:val="62554DF8F5DA4F0889004392CCDAB9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75A22C-1F7F-498C-9D2D-B53D837A7B99}"/>
      </w:docPartPr>
      <w:docPartBody>
        <w:p w:rsidR="00E024D7" w:rsidRDefault="009651A5">
          <w:pPr>
            <w:pStyle w:val="62554DF8F5DA4F0889004392CCDAB937"/>
          </w:pPr>
          <w:r w:rsidRPr="009756AD">
            <w:t>Due Date:</w:t>
          </w:r>
        </w:p>
      </w:docPartBody>
    </w:docPart>
    <w:docPart>
      <w:docPartPr>
        <w:name w:val="21F0A30B28CB41CD822BECAC3C9D4E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5DE96-5431-4201-8983-4A8E4B4D3144}"/>
      </w:docPartPr>
      <w:docPartBody>
        <w:p w:rsidR="00E024D7" w:rsidRDefault="009651A5">
          <w:pPr>
            <w:pStyle w:val="21F0A30B28CB41CD822BECAC3C9D4E8D"/>
          </w:pPr>
          <w:r w:rsidRPr="005B14BE">
            <w:t>Participants</w:t>
          </w:r>
        </w:p>
      </w:docPartBody>
    </w:docPart>
    <w:docPart>
      <w:docPartPr>
        <w:name w:val="653EA4180956453CA3D5A79DD3F580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07878F-BAEF-4F02-9B3A-E3CF7B21D0DA}"/>
      </w:docPartPr>
      <w:docPartBody>
        <w:p w:rsidR="00E024D7" w:rsidRDefault="009651A5">
          <w:pPr>
            <w:pStyle w:val="653EA4180956453CA3D5A79DD3F580D6"/>
          </w:pPr>
          <w:r w:rsidRPr="00391ABD">
            <w:t>Name</w:t>
          </w:r>
        </w:p>
      </w:docPartBody>
    </w:docPart>
    <w:docPart>
      <w:docPartPr>
        <w:name w:val="BF643A6AF565452E8178703FE5458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91BFD-A5AB-40EE-A2FF-424F244A4882}"/>
      </w:docPartPr>
      <w:docPartBody>
        <w:p w:rsidR="00E024D7" w:rsidRDefault="009651A5">
          <w:pPr>
            <w:pStyle w:val="BF643A6AF565452E8178703FE5458C87"/>
          </w:pPr>
          <w:r w:rsidRPr="009756AD">
            <w:t>Role</w:t>
          </w:r>
        </w:p>
      </w:docPartBody>
    </w:docPart>
    <w:docPart>
      <w:docPartPr>
        <w:name w:val="F4D2BF0A65B34FD3AB00CF73E1F1C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01B2AC-C1CC-407E-9A37-95F1AD155EF3}"/>
      </w:docPartPr>
      <w:docPartBody>
        <w:p w:rsidR="00E024D7" w:rsidRDefault="009651A5">
          <w:pPr>
            <w:pStyle w:val="F4D2BF0A65B34FD3AB00CF73E1F1CA3A"/>
          </w:pPr>
          <w:r w:rsidRPr="009756AD">
            <w:t>Contact information</w:t>
          </w:r>
        </w:p>
      </w:docPartBody>
    </w:docPart>
    <w:docPart>
      <w:docPartPr>
        <w:name w:val="D461E83296F64FEF9F8BDE73294B8C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5A8878-B10C-4A90-8701-636BE7B9C8C4}"/>
      </w:docPartPr>
      <w:docPartBody>
        <w:p w:rsidR="00E024D7" w:rsidRDefault="009651A5">
          <w:pPr>
            <w:pStyle w:val="D461E83296F64FEF9F8BDE73294B8C0E"/>
          </w:pPr>
          <w:r w:rsidRPr="00C4665B">
            <w:t>Milestones</w:t>
          </w:r>
        </w:p>
      </w:docPartBody>
    </w:docPart>
    <w:docPart>
      <w:docPartPr>
        <w:name w:val="304EC89DD5AE4A38A258C64141FBC3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21EB6A-0665-4F36-8581-0A320453F065}"/>
      </w:docPartPr>
      <w:docPartBody>
        <w:p w:rsidR="00E024D7" w:rsidRDefault="009651A5">
          <w:pPr>
            <w:pStyle w:val="304EC89DD5AE4A38A258C64141FBC307"/>
          </w:pPr>
          <w:r w:rsidRPr="00391ABD">
            <w:t>Milestone name</w:t>
          </w:r>
        </w:p>
      </w:docPartBody>
    </w:docPart>
    <w:docPart>
      <w:docPartPr>
        <w:name w:val="A7B3D93CEA9446138A6E322AC76CDC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425979-188C-43A4-A84B-1092CC7E7F36}"/>
      </w:docPartPr>
      <w:docPartBody>
        <w:p w:rsidR="00E024D7" w:rsidRDefault="009651A5">
          <w:pPr>
            <w:pStyle w:val="A7B3D93CEA9446138A6E322AC76CDC58"/>
          </w:pPr>
          <w:r w:rsidRPr="009756AD">
            <w:t>Target date</w:t>
          </w:r>
        </w:p>
      </w:docPartBody>
    </w:docPart>
    <w:docPart>
      <w:docPartPr>
        <w:name w:val="7F61A3ED68C344EAB8A2CF5345DDBA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BAE87B-2389-4986-A6F1-1C25B427FC92}"/>
      </w:docPartPr>
      <w:docPartBody>
        <w:p w:rsidR="00E024D7" w:rsidRDefault="009651A5">
          <w:pPr>
            <w:pStyle w:val="7F61A3ED68C344EAB8A2CF5345DDBA73"/>
          </w:pPr>
          <w:r w:rsidRPr="009756AD">
            <w:t>Status</w:t>
          </w:r>
        </w:p>
      </w:docPartBody>
    </w:docPart>
    <w:docPart>
      <w:docPartPr>
        <w:name w:val="CAD80E425B0B4D46A62A9D1689EDDC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64C4EF-DBDD-45BD-935E-C046BBE0E709}"/>
      </w:docPartPr>
      <w:docPartBody>
        <w:p w:rsidR="00E024D7" w:rsidRDefault="009651A5">
          <w:pPr>
            <w:pStyle w:val="CAD80E425B0B4D46A62A9D1689EDDC8B"/>
          </w:pPr>
          <w:r w:rsidRPr="009756AD">
            <w:t>Enter status</w:t>
          </w:r>
        </w:p>
      </w:docPartBody>
    </w:docPart>
    <w:docPart>
      <w:docPartPr>
        <w:name w:val="C29B1C56771F44A9907B54DD7D3FDB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6016F3-9736-4C47-97D0-DB0F5BF5B3A9}"/>
      </w:docPartPr>
      <w:docPartBody>
        <w:p w:rsidR="00E024D7" w:rsidRDefault="009651A5">
          <w:pPr>
            <w:pStyle w:val="C29B1C56771F44A9907B54DD7D3FDBAE"/>
          </w:pPr>
          <w:r w:rsidRPr="009756AD">
            <w:t>Enter status</w:t>
          </w:r>
        </w:p>
      </w:docPartBody>
    </w:docPart>
    <w:docPart>
      <w:docPartPr>
        <w:name w:val="C0F7946B64934835A04EBC89D371C8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355303-0A33-429C-87F6-43404D6CAE6E}"/>
      </w:docPartPr>
      <w:docPartBody>
        <w:p w:rsidR="00E024D7" w:rsidRDefault="009651A5">
          <w:pPr>
            <w:pStyle w:val="C0F7946B64934835A04EBC89D371C80C"/>
          </w:pPr>
          <w:r w:rsidRPr="009756AD">
            <w:t>Enter status</w:t>
          </w:r>
        </w:p>
      </w:docPartBody>
    </w:docPart>
    <w:docPart>
      <w:docPartPr>
        <w:name w:val="75CA52A9EBE743D291F85B82B1346E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866B56-0C7F-4BC2-A8D0-A3F1C8228C00}"/>
      </w:docPartPr>
      <w:docPartBody>
        <w:p w:rsidR="00E024D7" w:rsidRDefault="009651A5">
          <w:pPr>
            <w:pStyle w:val="75CA52A9EBE743D291F85B82B1346EF9"/>
          </w:pPr>
          <w:r w:rsidRPr="009756AD">
            <w:t>Enter status</w:t>
          </w:r>
        </w:p>
      </w:docPartBody>
    </w:docPart>
    <w:docPart>
      <w:docPartPr>
        <w:name w:val="31F890405F824E62AAD3C61D591266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B8CA55-D8FF-4AF9-8FD0-BF4E011D515B}"/>
      </w:docPartPr>
      <w:docPartBody>
        <w:p w:rsidR="00E024D7" w:rsidRDefault="009651A5">
          <w:pPr>
            <w:pStyle w:val="31F890405F824E62AAD3C61D59126667"/>
          </w:pPr>
          <w:r w:rsidRPr="009756AD">
            <w:t>Enter status</w:t>
          </w:r>
        </w:p>
      </w:docPartBody>
    </w:docPart>
    <w:docPart>
      <w:docPartPr>
        <w:name w:val="8C0E2893C28F4BEE90B42E4167E01A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5230E6-0ABB-4664-A2E7-E1527EF42F27}"/>
      </w:docPartPr>
      <w:docPartBody>
        <w:p w:rsidR="00E024D7" w:rsidRDefault="009651A5">
          <w:pPr>
            <w:pStyle w:val="8C0E2893C28F4BEE90B42E4167E01A58"/>
          </w:pPr>
          <w:r w:rsidRPr="009756AD">
            <w:t>Enter status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MaruGothicMPRO">
    <w:altName w:val="HG丸ｺﾞｼｯｸM-PRO"/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1A5"/>
    <w:rsid w:val="009651A5"/>
    <w:rsid w:val="00C03921"/>
    <w:rsid w:val="00E0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76A9B0686E485395B136C975EEE2B5">
    <w:name w:val="1A76A9B0686E485395B136C975EEE2B5"/>
  </w:style>
  <w:style w:type="paragraph" w:customStyle="1" w:styleId="110C9EBD561144D3B7E53EF86DF164DD">
    <w:name w:val="110C9EBD561144D3B7E53EF86DF164DD"/>
  </w:style>
  <w:style w:type="paragraph" w:customStyle="1" w:styleId="96A567EBF1B84B589AF3B3A9CB6A7D68">
    <w:name w:val="96A567EBF1B84B589AF3B3A9CB6A7D68"/>
  </w:style>
  <w:style w:type="paragraph" w:customStyle="1" w:styleId="62554DF8F5DA4F0889004392CCDAB937">
    <w:name w:val="62554DF8F5DA4F0889004392CCDAB937"/>
  </w:style>
  <w:style w:type="paragraph" w:customStyle="1" w:styleId="FE1F420B39374CEFA78FFD980BD47C13">
    <w:name w:val="FE1F420B39374CEFA78FFD980BD47C13"/>
  </w:style>
  <w:style w:type="paragraph" w:customStyle="1" w:styleId="EEFBD0C3942B4DA3948B0CA4C7DED5CC">
    <w:name w:val="EEFBD0C3942B4DA3948B0CA4C7DED5CC"/>
  </w:style>
  <w:style w:type="paragraph" w:customStyle="1" w:styleId="21F0A30B28CB41CD822BECAC3C9D4E8D">
    <w:name w:val="21F0A30B28CB41CD822BECAC3C9D4E8D"/>
  </w:style>
  <w:style w:type="paragraph" w:customStyle="1" w:styleId="653EA4180956453CA3D5A79DD3F580D6">
    <w:name w:val="653EA4180956453CA3D5A79DD3F580D6"/>
  </w:style>
  <w:style w:type="paragraph" w:customStyle="1" w:styleId="BF643A6AF565452E8178703FE5458C87">
    <w:name w:val="BF643A6AF565452E8178703FE5458C87"/>
  </w:style>
  <w:style w:type="paragraph" w:customStyle="1" w:styleId="F4D2BF0A65B34FD3AB00CF73E1F1CA3A">
    <w:name w:val="F4D2BF0A65B34FD3AB00CF73E1F1CA3A"/>
  </w:style>
  <w:style w:type="paragraph" w:customStyle="1" w:styleId="A9577AA52B0444DB9BF3D9163F55FC36">
    <w:name w:val="A9577AA52B0444DB9BF3D9163F55FC36"/>
  </w:style>
  <w:style w:type="paragraph" w:customStyle="1" w:styleId="6ACC146BC4E946EEB4AFFFB0B2172C52">
    <w:name w:val="6ACC146BC4E946EEB4AFFFB0B2172C52"/>
  </w:style>
  <w:style w:type="paragraph" w:customStyle="1" w:styleId="CB3DC5B9C3A246699A71CA25D684A2DC">
    <w:name w:val="CB3DC5B9C3A246699A71CA25D684A2DC"/>
  </w:style>
  <w:style w:type="paragraph" w:customStyle="1" w:styleId="37986CD5051F4331B29429C45F3CC35B">
    <w:name w:val="37986CD5051F4331B29429C45F3CC35B"/>
  </w:style>
  <w:style w:type="paragraph" w:customStyle="1" w:styleId="40923DF441FA486F99223C9157288038">
    <w:name w:val="40923DF441FA486F99223C9157288038"/>
  </w:style>
  <w:style w:type="paragraph" w:customStyle="1" w:styleId="6936E6DBF49D4181910594D1C22F1632">
    <w:name w:val="6936E6DBF49D4181910594D1C22F1632"/>
  </w:style>
  <w:style w:type="paragraph" w:customStyle="1" w:styleId="5774903053B543E3BA1E10DA9E34C4E2">
    <w:name w:val="5774903053B543E3BA1E10DA9E34C4E2"/>
  </w:style>
  <w:style w:type="paragraph" w:customStyle="1" w:styleId="BBF9233497A14BF1878E668CFA88BC03">
    <w:name w:val="BBF9233497A14BF1878E668CFA88BC03"/>
  </w:style>
  <w:style w:type="paragraph" w:customStyle="1" w:styleId="38F8DE9D01AD419F8D5A37A8B44325B9">
    <w:name w:val="38F8DE9D01AD419F8D5A37A8B44325B9"/>
  </w:style>
  <w:style w:type="paragraph" w:customStyle="1" w:styleId="CD2809DEE0824DEFB8821B869F4D589B">
    <w:name w:val="CD2809DEE0824DEFB8821B869F4D589B"/>
  </w:style>
  <w:style w:type="paragraph" w:customStyle="1" w:styleId="4F37E6971D4F4D1991DE2540AC7EA7B9">
    <w:name w:val="4F37E6971D4F4D1991DE2540AC7EA7B9"/>
  </w:style>
  <w:style w:type="paragraph" w:customStyle="1" w:styleId="315E6D1559104A009D2AF4FC8D968983">
    <w:name w:val="315E6D1559104A009D2AF4FC8D968983"/>
  </w:style>
  <w:style w:type="paragraph" w:customStyle="1" w:styleId="50DA532EFD3B4648A8A92F79C306AD3B">
    <w:name w:val="50DA532EFD3B4648A8A92F79C306AD3B"/>
  </w:style>
  <w:style w:type="paragraph" w:customStyle="1" w:styleId="2333651296BD4A3EB5F278865220E07E">
    <w:name w:val="2333651296BD4A3EB5F278865220E07E"/>
  </w:style>
  <w:style w:type="paragraph" w:customStyle="1" w:styleId="5FB24105E7CC40C1ABBB503F3ADBEC72">
    <w:name w:val="5FB24105E7CC40C1ABBB503F3ADBEC72"/>
  </w:style>
  <w:style w:type="paragraph" w:customStyle="1" w:styleId="A33AB369231C4769AA936C1B427F6AC5">
    <w:name w:val="A33AB369231C4769AA936C1B427F6AC5"/>
  </w:style>
  <w:style w:type="paragraph" w:customStyle="1" w:styleId="A0C7C8BD2B0B47D8B8D4465DF448EC5D">
    <w:name w:val="A0C7C8BD2B0B47D8B8D4465DF448EC5D"/>
  </w:style>
  <w:style w:type="paragraph" w:customStyle="1" w:styleId="BD837B759FB54C40A6EDA0D37508A51D">
    <w:name w:val="BD837B759FB54C40A6EDA0D37508A51D"/>
  </w:style>
  <w:style w:type="paragraph" w:customStyle="1" w:styleId="84EBAD7534F8431BBF03C80CDE84AB17">
    <w:name w:val="84EBAD7534F8431BBF03C80CDE84AB17"/>
  </w:style>
  <w:style w:type="paragraph" w:customStyle="1" w:styleId="6A0B42894D33411298C782630606EFB8">
    <w:name w:val="6A0B42894D33411298C782630606EFB8"/>
  </w:style>
  <w:style w:type="paragraph" w:customStyle="1" w:styleId="4D97FC4C5C0C40F4BC547243D0FDA94C">
    <w:name w:val="4D97FC4C5C0C40F4BC547243D0FDA94C"/>
  </w:style>
  <w:style w:type="paragraph" w:customStyle="1" w:styleId="D461E83296F64FEF9F8BDE73294B8C0E">
    <w:name w:val="D461E83296F64FEF9F8BDE73294B8C0E"/>
  </w:style>
  <w:style w:type="paragraph" w:customStyle="1" w:styleId="304EC89DD5AE4A38A258C64141FBC307">
    <w:name w:val="304EC89DD5AE4A38A258C64141FBC307"/>
  </w:style>
  <w:style w:type="paragraph" w:customStyle="1" w:styleId="A7B3D93CEA9446138A6E322AC76CDC58">
    <w:name w:val="A7B3D93CEA9446138A6E322AC76CDC58"/>
  </w:style>
  <w:style w:type="paragraph" w:customStyle="1" w:styleId="7F61A3ED68C344EAB8A2CF5345DDBA73">
    <w:name w:val="7F61A3ED68C344EAB8A2CF5345DDBA73"/>
  </w:style>
  <w:style w:type="paragraph" w:customStyle="1" w:styleId="AE9AC209F3CF4F6FBF82B4FE2678BEDA">
    <w:name w:val="AE9AC209F3CF4F6FBF82B4FE2678BEDA"/>
  </w:style>
  <w:style w:type="paragraph" w:customStyle="1" w:styleId="B6766778899D40C3813D7E8E903D37CF">
    <w:name w:val="B6766778899D40C3813D7E8E903D37CF"/>
  </w:style>
  <w:style w:type="paragraph" w:customStyle="1" w:styleId="92083C4278FB41ACAC9DC3FE133CAFA1">
    <w:name w:val="92083C4278FB41ACAC9DC3FE133CAFA1"/>
  </w:style>
  <w:style w:type="paragraph" w:customStyle="1" w:styleId="4B6DBF6DABA643F2824497E09EDD1E5D">
    <w:name w:val="4B6DBF6DABA643F2824497E09EDD1E5D"/>
  </w:style>
  <w:style w:type="paragraph" w:customStyle="1" w:styleId="80559526C2924B1584ADD1D72F745147">
    <w:name w:val="80559526C2924B1584ADD1D72F745147"/>
  </w:style>
  <w:style w:type="paragraph" w:customStyle="1" w:styleId="CAD80E425B0B4D46A62A9D1689EDDC8B">
    <w:name w:val="CAD80E425B0B4D46A62A9D1689EDDC8B"/>
  </w:style>
  <w:style w:type="paragraph" w:customStyle="1" w:styleId="AEB90F73AE8F49A89F61160134D705A9">
    <w:name w:val="AEB90F73AE8F49A89F61160134D705A9"/>
  </w:style>
  <w:style w:type="paragraph" w:customStyle="1" w:styleId="CCDFDB0A14FC4CE28BF2F98D6859ECBB">
    <w:name w:val="CCDFDB0A14FC4CE28BF2F98D6859ECBB"/>
  </w:style>
  <w:style w:type="paragraph" w:customStyle="1" w:styleId="C29B1C56771F44A9907B54DD7D3FDBAE">
    <w:name w:val="C29B1C56771F44A9907B54DD7D3FDBAE"/>
  </w:style>
  <w:style w:type="paragraph" w:customStyle="1" w:styleId="D237AB9BCB8345C5971D6E2C35EA7BAB">
    <w:name w:val="D237AB9BCB8345C5971D6E2C35EA7BAB"/>
  </w:style>
  <w:style w:type="paragraph" w:customStyle="1" w:styleId="6235791BA5A445D5BDE14B0DAAE3E798">
    <w:name w:val="6235791BA5A445D5BDE14B0DAAE3E798"/>
  </w:style>
  <w:style w:type="paragraph" w:customStyle="1" w:styleId="C0F7946B64934835A04EBC89D371C80C">
    <w:name w:val="C0F7946B64934835A04EBC89D371C80C"/>
  </w:style>
  <w:style w:type="paragraph" w:customStyle="1" w:styleId="841085F1FCA44705933FDBC2E26A4E80">
    <w:name w:val="841085F1FCA44705933FDBC2E26A4E80"/>
  </w:style>
  <w:style w:type="paragraph" w:customStyle="1" w:styleId="14DF7CB738B043B8B5A72F0C3F060BB2">
    <w:name w:val="14DF7CB738B043B8B5A72F0C3F060BB2"/>
  </w:style>
  <w:style w:type="paragraph" w:customStyle="1" w:styleId="75CA52A9EBE743D291F85B82B1346EF9">
    <w:name w:val="75CA52A9EBE743D291F85B82B1346EF9"/>
  </w:style>
  <w:style w:type="paragraph" w:customStyle="1" w:styleId="0C5AEE54C493424C99267409092D523C">
    <w:name w:val="0C5AEE54C493424C99267409092D523C"/>
  </w:style>
  <w:style w:type="paragraph" w:customStyle="1" w:styleId="4ED237B680B0459DB786938D7E4138D7">
    <w:name w:val="4ED237B680B0459DB786938D7E4138D7"/>
  </w:style>
  <w:style w:type="paragraph" w:customStyle="1" w:styleId="31F890405F824E62AAD3C61D59126667">
    <w:name w:val="31F890405F824E62AAD3C61D59126667"/>
  </w:style>
  <w:style w:type="paragraph" w:customStyle="1" w:styleId="5C0D27081A174D918EFDD9D4A42A3672">
    <w:name w:val="5C0D27081A174D918EFDD9D4A42A3672"/>
  </w:style>
  <w:style w:type="paragraph" w:customStyle="1" w:styleId="CC3F09D070734C588F580D8DAD9C5B09">
    <w:name w:val="CC3F09D070734C588F580D8DAD9C5B09"/>
  </w:style>
  <w:style w:type="paragraph" w:customStyle="1" w:styleId="8C0E2893C28F4BEE90B42E4167E01A58">
    <w:name w:val="8C0E2893C28F4BEE90B42E4167E01A58"/>
  </w:style>
  <w:style w:type="paragraph" w:customStyle="1" w:styleId="5FCC00219B3248CE9EC5E2209501D7C5">
    <w:name w:val="5FCC00219B3248CE9EC5E2209501D7C5"/>
  </w:style>
  <w:style w:type="paragraph" w:customStyle="1" w:styleId="E07D682538384BA38C2C867C4F14A901">
    <w:name w:val="E07D682538384BA38C2C867C4F14A901"/>
  </w:style>
  <w:style w:type="paragraph" w:customStyle="1" w:styleId="06CDE005808340F2A4CEF1E0C8288935">
    <w:name w:val="06CDE005808340F2A4CEF1E0C8288935"/>
  </w:style>
  <w:style w:type="paragraph" w:customStyle="1" w:styleId="CF3AA2778C564806A8E93F880E379A25">
    <w:name w:val="CF3AA2778C564806A8E93F880E379A25"/>
  </w:style>
  <w:style w:type="paragraph" w:customStyle="1" w:styleId="250C0C81CACA4973BF08A86757C9C0C5">
    <w:name w:val="250C0C81CACA4973BF08A86757C9C0C5"/>
  </w:style>
  <w:style w:type="paragraph" w:customStyle="1" w:styleId="58F8D01367F4432493916E339A58C174">
    <w:name w:val="58F8D01367F4432493916E339A58C174"/>
  </w:style>
  <w:style w:type="paragraph" w:customStyle="1" w:styleId="8849A1CC93A14FE283ADAC26D19B314D">
    <w:name w:val="8849A1CC93A14FE283ADAC26D19B314D"/>
  </w:style>
  <w:style w:type="paragraph" w:customStyle="1" w:styleId="5AC88ECDB5D249119D2E5D66090DB645">
    <w:name w:val="5AC88ECDB5D249119D2E5D66090DB645"/>
  </w:style>
  <w:style w:type="paragraph" w:customStyle="1" w:styleId="364D6121DAF74CBA8B71587C0CB7BC28">
    <w:name w:val="364D6121DAF74CBA8B71587C0CB7BC28"/>
  </w:style>
  <w:style w:type="paragraph" w:customStyle="1" w:styleId="CF8EDEE4391D4D06BDDACA3C234F9938">
    <w:name w:val="CF8EDEE4391D4D06BDDACA3C234F9938"/>
  </w:style>
  <w:style w:type="paragraph" w:customStyle="1" w:styleId="E4A77A1881164DD8B715C6A176F41139">
    <w:name w:val="E4A77A1881164DD8B715C6A176F41139"/>
  </w:style>
  <w:style w:type="paragraph" w:customStyle="1" w:styleId="CEF11954E8F241EE9664D3F03BBAD984">
    <w:name w:val="CEF11954E8F241EE9664D3F03BBAD984"/>
  </w:style>
  <w:style w:type="paragraph" w:customStyle="1" w:styleId="6FBFE700BC7A43E383D7993A078A143F">
    <w:name w:val="6FBFE700BC7A43E383D7993A078A143F"/>
  </w:style>
  <w:style w:type="paragraph" w:customStyle="1" w:styleId="B13A610A18AA42BC87F2EE550501A38B">
    <w:name w:val="B13A610A18AA42BC87F2EE550501A38B"/>
  </w:style>
  <w:style w:type="paragraph" w:customStyle="1" w:styleId="52A7FC3B7A39405A89DD454257BE8BE2">
    <w:name w:val="52A7FC3B7A39405A89DD454257BE8BE2"/>
  </w:style>
  <w:style w:type="paragraph" w:customStyle="1" w:styleId="6F4FAC6472974887AC7447EBED7D168F">
    <w:name w:val="6F4FAC6472974887AC7447EBED7D168F"/>
  </w:style>
  <w:style w:type="paragraph" w:customStyle="1" w:styleId="CC8BE103E7E24E55973426EF86A225E8">
    <w:name w:val="CC8BE103E7E24E55973426EF86A225E8"/>
  </w:style>
  <w:style w:type="paragraph" w:customStyle="1" w:styleId="6CD1BF19C29A4AACAE3D53E7B4C94F2C">
    <w:name w:val="6CD1BF19C29A4AACAE3D53E7B4C94F2C"/>
  </w:style>
  <w:style w:type="paragraph" w:customStyle="1" w:styleId="3C2B0D4FCE274A4295ADE6999AAC9EA6">
    <w:name w:val="3C2B0D4FCE274A4295ADE6999AAC9EA6"/>
  </w:style>
  <w:style w:type="paragraph" w:customStyle="1" w:styleId="ED56FA5F927C401099FF213D459BEABE">
    <w:name w:val="ED56FA5F927C401099FF213D459BEABE"/>
  </w:style>
  <w:style w:type="paragraph" w:customStyle="1" w:styleId="7D417E3802D343FC95B9DF376E73ADBD">
    <w:name w:val="7D417E3802D343FC95B9DF376E73ADBD"/>
  </w:style>
  <w:style w:type="paragraph" w:customStyle="1" w:styleId="A722BCB74863498DB4B9D37FE0041DBE">
    <w:name w:val="A722BCB74863498DB4B9D37FE0041DBE"/>
  </w:style>
  <w:style w:type="paragraph" w:customStyle="1" w:styleId="38952EDF0F47479686751E679D896977">
    <w:name w:val="38952EDF0F47479686751E679D896977"/>
  </w:style>
  <w:style w:type="paragraph" w:customStyle="1" w:styleId="B3DB9882D58B46ABAADA863172E4A0AC">
    <w:name w:val="B3DB9882D58B46ABAADA863172E4A0AC"/>
  </w:style>
  <w:style w:type="paragraph" w:customStyle="1" w:styleId="AC2908015ECF4EBD91A2E520CE7FE585">
    <w:name w:val="AC2908015ECF4EBD91A2E520CE7FE585"/>
  </w:style>
  <w:style w:type="paragraph" w:customStyle="1" w:styleId="91383A972C8A46688CBAF65F1AE19971">
    <w:name w:val="91383A972C8A46688CBAF65F1AE19971"/>
  </w:style>
  <w:style w:type="paragraph" w:customStyle="1" w:styleId="3D9083A4241B454C9A34DB7FE8375EA4">
    <w:name w:val="3D9083A4241B454C9A34DB7FE8375EA4"/>
  </w:style>
  <w:style w:type="paragraph" w:customStyle="1" w:styleId="463251580460465C833C0972C3E701F1">
    <w:name w:val="463251580460465C833C0972C3E701F1"/>
  </w:style>
  <w:style w:type="paragraph" w:customStyle="1" w:styleId="DB4CA81216434F7AB54A1BCE040F8AEE">
    <w:name w:val="DB4CA81216434F7AB54A1BCE040F8AEE"/>
  </w:style>
  <w:style w:type="paragraph" w:customStyle="1" w:styleId="ED4826D8FD7C483C956C8CBE563EC1C5">
    <w:name w:val="ED4826D8FD7C483C956C8CBE563EC1C5"/>
  </w:style>
  <w:style w:type="paragraph" w:customStyle="1" w:styleId="B7C0840F00CF40B5B15928898B84576E">
    <w:name w:val="B7C0840F00CF40B5B15928898B84576E"/>
  </w:style>
  <w:style w:type="paragraph" w:customStyle="1" w:styleId="4D4C7BC37547468BB31CD81974F91436">
    <w:name w:val="4D4C7BC37547468BB31CD81974F91436"/>
  </w:style>
  <w:style w:type="paragraph" w:customStyle="1" w:styleId="91F47270A62C481AB2AEF013E3E9A3EE">
    <w:name w:val="91F47270A62C481AB2AEF013E3E9A3EE"/>
  </w:style>
  <w:style w:type="paragraph" w:customStyle="1" w:styleId="2E6860EB621E43D29AB35B384BF1FC7A">
    <w:name w:val="2E6860EB621E43D29AB35B384BF1FC7A"/>
  </w:style>
  <w:style w:type="paragraph" w:customStyle="1" w:styleId="BA6550AFD30B48F9AF48479104AB2D05">
    <w:name w:val="BA6550AFD30B48F9AF48479104AB2D05"/>
  </w:style>
  <w:style w:type="paragraph" w:customStyle="1" w:styleId="E062E17F4BCF483985692442307A3CCB">
    <w:name w:val="E062E17F4BCF483985692442307A3CCB"/>
  </w:style>
  <w:style w:type="paragraph" w:customStyle="1" w:styleId="DC98B72B40ED40B59CFE887F6C23DD92">
    <w:name w:val="DC98B72B40ED40B59CFE887F6C23DD92"/>
  </w:style>
  <w:style w:type="paragraph" w:customStyle="1" w:styleId="470A9365EDE144C6B8CA728BFE344162">
    <w:name w:val="470A9365EDE144C6B8CA728BFE344162"/>
  </w:style>
  <w:style w:type="paragraph" w:customStyle="1" w:styleId="75AE2DE2BE844682BF5E826C4F243065">
    <w:name w:val="75AE2DE2BE844682BF5E826C4F243065"/>
  </w:style>
  <w:style w:type="paragraph" w:customStyle="1" w:styleId="1FC6BF8BD37146309711B57F870449C6">
    <w:name w:val="1FC6BF8BD37146309711B57F870449C6"/>
  </w:style>
  <w:style w:type="paragraph" w:customStyle="1" w:styleId="6AADB4348ECE4C4692665631EDB56ABF">
    <w:name w:val="6AADB4348ECE4C4692665631EDB56ABF"/>
  </w:style>
  <w:style w:type="paragraph" w:customStyle="1" w:styleId="475FF6EA762F48B0A3894DEA0DF12786">
    <w:name w:val="475FF6EA762F48B0A3894DEA0DF12786"/>
  </w:style>
  <w:style w:type="paragraph" w:customStyle="1" w:styleId="B6C1ABB0BF7A4F2E83D460884F8D515D">
    <w:name w:val="B6C1ABB0BF7A4F2E83D460884F8D515D"/>
  </w:style>
  <w:style w:type="paragraph" w:customStyle="1" w:styleId="35343279F67C4F90AF34E8A296C90144">
    <w:name w:val="35343279F67C4F90AF34E8A296C90144"/>
  </w:style>
  <w:style w:type="paragraph" w:customStyle="1" w:styleId="8EE166D43C0545B39ABC3DEFCF968483">
    <w:name w:val="8EE166D43C0545B39ABC3DEFCF968483"/>
  </w:style>
  <w:style w:type="paragraph" w:customStyle="1" w:styleId="EA539601B764468F9B6F05303B6141EE">
    <w:name w:val="EA539601B764468F9B6F05303B6141EE"/>
  </w:style>
  <w:style w:type="paragraph" w:customStyle="1" w:styleId="48B26E154BAC472BB4B6513969BD7406">
    <w:name w:val="48B26E154BAC472BB4B6513969BD7406"/>
  </w:style>
  <w:style w:type="paragraph" w:customStyle="1" w:styleId="90BC09C13142431780263222C20D7B14">
    <w:name w:val="90BC09C13142431780263222C20D7B14"/>
  </w:style>
  <w:style w:type="paragraph" w:customStyle="1" w:styleId="4FCC3968E0DE4E9A9D4BBFD581E3AA0A">
    <w:name w:val="4FCC3968E0DE4E9A9D4BBFD581E3AA0A"/>
  </w:style>
  <w:style w:type="paragraph" w:customStyle="1" w:styleId="738052AE20D64553BC2939580A29BF7C">
    <w:name w:val="738052AE20D64553BC2939580A29BF7C"/>
  </w:style>
  <w:style w:type="paragraph" w:customStyle="1" w:styleId="A801A2CCA98A45A39C7C0C6A69282D8E">
    <w:name w:val="A801A2CCA98A45A39C7C0C6A69282D8E"/>
  </w:style>
  <w:style w:type="paragraph" w:customStyle="1" w:styleId="BE0FD9790A1F443F8EF3E5A90748C235">
    <w:name w:val="BE0FD9790A1F443F8EF3E5A90748C235"/>
  </w:style>
  <w:style w:type="paragraph" w:customStyle="1" w:styleId="FE76EF4C39194A2AB86FA22B64DCE919">
    <w:name w:val="FE76EF4C39194A2AB86FA22B64DCE919"/>
  </w:style>
  <w:style w:type="paragraph" w:customStyle="1" w:styleId="A670614834F34A2D8F6FEC482774EB93">
    <w:name w:val="A670614834F34A2D8F6FEC482774EB93"/>
  </w:style>
  <w:style w:type="paragraph" w:customStyle="1" w:styleId="110C56CAFB3E40FE96D5EDA7C194D8E2">
    <w:name w:val="110C56CAFB3E40FE96D5EDA7C194D8E2"/>
  </w:style>
  <w:style w:type="paragraph" w:customStyle="1" w:styleId="5E18AD4292DF4AD2B6F1EE6056E97833">
    <w:name w:val="5E18AD4292DF4AD2B6F1EE6056E97833"/>
  </w:style>
  <w:style w:type="paragraph" w:customStyle="1" w:styleId="41C96A71E84442D4B3E8B924399A8F59">
    <w:name w:val="41C96A71E84442D4B3E8B924399A8F59"/>
  </w:style>
  <w:style w:type="paragraph" w:customStyle="1" w:styleId="668053135C024D56ADB69F4A4C955CF8">
    <w:name w:val="668053135C024D56ADB69F4A4C955CF8"/>
  </w:style>
  <w:style w:type="paragraph" w:customStyle="1" w:styleId="5114B66D55CC44B19EDD2251952E0F3B">
    <w:name w:val="5114B66D55CC44B19EDD2251952E0F3B"/>
  </w:style>
  <w:style w:type="paragraph" w:customStyle="1" w:styleId="4953E166E06C48278149A79947C67DD5">
    <w:name w:val="4953E166E06C48278149A79947C67DD5"/>
  </w:style>
  <w:style w:type="paragraph" w:customStyle="1" w:styleId="56E89D4A893148E1BFEACD202E0FDF78">
    <w:name w:val="56E89D4A893148E1BFEACD202E0FDF78"/>
  </w:style>
  <w:style w:type="paragraph" w:customStyle="1" w:styleId="4CAFE97ECF774DC1AE6EC1FA0C34879C">
    <w:name w:val="4CAFE97ECF774DC1AE6EC1FA0C34879C"/>
  </w:style>
  <w:style w:type="paragraph" w:customStyle="1" w:styleId="B510FE6ACB51448E9CC0C28B2898AEB7">
    <w:name w:val="B510FE6ACB51448E9CC0C28B2898AEB7"/>
  </w:style>
  <w:style w:type="paragraph" w:customStyle="1" w:styleId="32BB7D91E6734FB1A488B2FCB03C648E">
    <w:name w:val="32BB7D91E6734FB1A488B2FCB03C648E"/>
  </w:style>
  <w:style w:type="paragraph" w:customStyle="1" w:styleId="669C6E0D8F0D407981323BB14067B511">
    <w:name w:val="669C6E0D8F0D407981323BB14067B511"/>
  </w:style>
  <w:style w:type="paragraph" w:customStyle="1" w:styleId="61AE16CD3DE44DB2BFEC66ADE14EF8AE">
    <w:name w:val="61AE16CD3DE44DB2BFEC66ADE14EF8AE"/>
  </w:style>
  <w:style w:type="paragraph" w:customStyle="1" w:styleId="72AE2627356940E9BD3096CB36236C6C">
    <w:name w:val="72AE2627356940E9BD3096CB36236C6C"/>
  </w:style>
  <w:style w:type="paragraph" w:customStyle="1" w:styleId="213E4E93D941488690CA1918E196AF95">
    <w:name w:val="213E4E93D941488690CA1918E196AF95"/>
  </w:style>
  <w:style w:type="paragraph" w:customStyle="1" w:styleId="834589BE0EC44682A4E6EAC465FF17D4">
    <w:name w:val="834589BE0EC44682A4E6EAC465FF17D4"/>
  </w:style>
  <w:style w:type="paragraph" w:customStyle="1" w:styleId="3B7A6E1CB694467AAE9D645AFA83F574">
    <w:name w:val="3B7A6E1CB694467AAE9D645AFA83F574"/>
  </w:style>
  <w:style w:type="paragraph" w:customStyle="1" w:styleId="448D3EE69B4442C3876B34DF399EAB43">
    <w:name w:val="448D3EE69B4442C3876B34DF399EAB43"/>
  </w:style>
  <w:style w:type="paragraph" w:customStyle="1" w:styleId="A2D7283E427940C997F4FAA0FA69FED1">
    <w:name w:val="A2D7283E427940C997F4FAA0FA69FED1"/>
  </w:style>
  <w:style w:type="paragraph" w:customStyle="1" w:styleId="E7ED90779C014F0A853E589B80ADBDEC">
    <w:name w:val="E7ED90779C014F0A853E589B80ADBDEC"/>
  </w:style>
  <w:style w:type="paragraph" w:customStyle="1" w:styleId="E3F44C586933471ABDD091BCE8ED3A34">
    <w:name w:val="E3F44C586933471ABDD091BCE8ED3A34"/>
  </w:style>
  <w:style w:type="paragraph" w:customStyle="1" w:styleId="6674129EB3F64780A0D75DE61145A920">
    <w:name w:val="6674129EB3F64780A0D75DE61145A920"/>
  </w:style>
  <w:style w:type="paragraph" w:customStyle="1" w:styleId="C68719CCA2DA48719C3A7F5E25F259DE">
    <w:name w:val="C68719CCA2DA48719C3A7F5E25F259DE"/>
  </w:style>
  <w:style w:type="paragraph" w:customStyle="1" w:styleId="38AE32E255BD4A2F9347EFCF87C0113F">
    <w:name w:val="38AE32E255BD4A2F9347EFCF87C0113F"/>
  </w:style>
  <w:style w:type="paragraph" w:customStyle="1" w:styleId="B7EEA60109294ED8B7B8E6D10763861D">
    <w:name w:val="B7EEA60109294ED8B7B8E6D10763861D"/>
  </w:style>
  <w:style w:type="paragraph" w:customStyle="1" w:styleId="C2727C92A79748CC846C3F9167994910">
    <w:name w:val="C2727C92A79748CC846C3F9167994910"/>
  </w:style>
  <w:style w:type="paragraph" w:customStyle="1" w:styleId="501BD458241F4414BB2E54285F18B0B1">
    <w:name w:val="501BD458241F4414BB2E54285F18B0B1"/>
  </w:style>
  <w:style w:type="paragraph" w:customStyle="1" w:styleId="16CAE7B3C3034E308770F99D49DA0776">
    <w:name w:val="16CAE7B3C3034E308770F99D49DA0776"/>
  </w:style>
  <w:style w:type="paragraph" w:customStyle="1" w:styleId="0C6C7734F4F44EB6BF86778C6F2002E4">
    <w:name w:val="0C6C7734F4F44EB6BF86778C6F2002E4"/>
  </w:style>
  <w:style w:type="paragraph" w:customStyle="1" w:styleId="B6C202D904C94B6DAD6EAF08F7EE25DF">
    <w:name w:val="B6C202D904C94B6DAD6EAF08F7EE25DF"/>
  </w:style>
  <w:style w:type="paragraph" w:customStyle="1" w:styleId="4CB05EAF22B344A2BDADD8BADB53CE45">
    <w:name w:val="4CB05EAF22B344A2BDADD8BADB53CE45"/>
  </w:style>
  <w:style w:type="paragraph" w:customStyle="1" w:styleId="BBEE4B6407DF4B7091AB005135D9BC50">
    <w:name w:val="BBEE4B6407DF4B7091AB005135D9BC50"/>
  </w:style>
  <w:style w:type="paragraph" w:customStyle="1" w:styleId="9269D5128ED645BDBFDE35C004D987D0">
    <w:name w:val="9269D5128ED645BDBFDE35C004D987D0"/>
  </w:style>
  <w:style w:type="paragraph" w:customStyle="1" w:styleId="FE86DDCBB99A47C59C1DF67E3CB27DC9">
    <w:name w:val="FE86DDCBB99A47C59C1DF67E3CB27DC9"/>
  </w:style>
  <w:style w:type="paragraph" w:customStyle="1" w:styleId="B25141390E8047C7BA861FCCBEF738D5">
    <w:name w:val="B25141390E8047C7BA861FCCBEF738D5"/>
  </w:style>
  <w:style w:type="paragraph" w:customStyle="1" w:styleId="CC93429AA47F4EE89AEE3D61DF13BC2B">
    <w:name w:val="CC93429AA47F4EE89AEE3D61DF13BC2B"/>
    <w:rsid w:val="009651A5"/>
  </w:style>
  <w:style w:type="paragraph" w:customStyle="1" w:styleId="80C126F42DB7408395098BCAE5E11F18">
    <w:name w:val="80C126F42DB7408395098BCAE5E11F18"/>
    <w:rsid w:val="009651A5"/>
  </w:style>
  <w:style w:type="paragraph" w:customStyle="1" w:styleId="1F8F89B3B242481A8F450340298C315A">
    <w:name w:val="1F8F89B3B242481A8F450340298C315A"/>
    <w:rsid w:val="009651A5"/>
  </w:style>
  <w:style w:type="paragraph" w:customStyle="1" w:styleId="5219807253B7402C86CA6439B9A1BFF3">
    <w:name w:val="5219807253B7402C86CA6439B9A1BFF3"/>
    <w:rsid w:val="009651A5"/>
  </w:style>
  <w:style w:type="paragraph" w:customStyle="1" w:styleId="A6303264784641F3B9DC2CE17BAB14DC">
    <w:name w:val="A6303264784641F3B9DC2CE17BAB14DC"/>
    <w:rsid w:val="009651A5"/>
  </w:style>
  <w:style w:type="paragraph" w:customStyle="1" w:styleId="6739793B17B84A36B2B5FF46D66DE313">
    <w:name w:val="6739793B17B84A36B2B5FF46D66DE313"/>
    <w:rsid w:val="009651A5"/>
  </w:style>
  <w:style w:type="paragraph" w:customStyle="1" w:styleId="758818E2126544919145C3D0EE6C92A1">
    <w:name w:val="758818E2126544919145C3D0EE6C92A1"/>
    <w:rsid w:val="009651A5"/>
  </w:style>
  <w:style w:type="paragraph" w:customStyle="1" w:styleId="0F84F48F055B46EFBC96ACE15E342C08">
    <w:name w:val="0F84F48F055B46EFBC96ACE15E342C08"/>
    <w:rsid w:val="009651A5"/>
  </w:style>
  <w:style w:type="paragraph" w:customStyle="1" w:styleId="C6EC74356497424C8BE256BB7F90B88E">
    <w:name w:val="C6EC74356497424C8BE256BB7F90B88E"/>
    <w:rsid w:val="009651A5"/>
  </w:style>
  <w:style w:type="paragraph" w:customStyle="1" w:styleId="2C93B3127061412DB94C89E241B82246">
    <w:name w:val="2C93B3127061412DB94C89E241B82246"/>
    <w:rsid w:val="009651A5"/>
  </w:style>
  <w:style w:type="paragraph" w:customStyle="1" w:styleId="D0E7DAC3AEA7447786962B7305335B77">
    <w:name w:val="D0E7DAC3AEA7447786962B7305335B77"/>
    <w:rsid w:val="009651A5"/>
  </w:style>
  <w:style w:type="paragraph" w:customStyle="1" w:styleId="6FAFA0CE39F34498825BBF8751E80AA9">
    <w:name w:val="6FAFA0CE39F34498825BBF8751E80AA9"/>
    <w:rsid w:val="009651A5"/>
  </w:style>
  <w:style w:type="paragraph" w:customStyle="1" w:styleId="4880180390854A8C95DD834EDA133D87">
    <w:name w:val="4880180390854A8C95DD834EDA133D87"/>
    <w:rsid w:val="009651A5"/>
  </w:style>
  <w:style w:type="paragraph" w:customStyle="1" w:styleId="487609D60D3D4C05A3A699DD80811279">
    <w:name w:val="487609D60D3D4C05A3A699DD80811279"/>
    <w:rsid w:val="009651A5"/>
  </w:style>
  <w:style w:type="paragraph" w:customStyle="1" w:styleId="1C18CDE60D104CB78B0AEF4A5270F74C">
    <w:name w:val="1C18CDE60D104CB78B0AEF4A5270F74C"/>
    <w:rsid w:val="009651A5"/>
  </w:style>
  <w:style w:type="paragraph" w:customStyle="1" w:styleId="EE23653511C74259A45DDFED1D4BDEF2">
    <w:name w:val="EE23653511C74259A45DDFED1D4BDEF2"/>
    <w:rsid w:val="009651A5"/>
  </w:style>
  <w:style w:type="paragraph" w:customStyle="1" w:styleId="32B0693388714326A7C457E9C5264699">
    <w:name w:val="32B0693388714326A7C457E9C5264699"/>
    <w:rsid w:val="009651A5"/>
  </w:style>
  <w:style w:type="paragraph" w:customStyle="1" w:styleId="64DD329A1DE6410D91061C0DBBD4CEC0">
    <w:name w:val="64DD329A1DE6410D91061C0DBBD4CEC0"/>
    <w:rsid w:val="009651A5"/>
  </w:style>
  <w:style w:type="paragraph" w:customStyle="1" w:styleId="2DC1DE42A8804D74B562A5B74AC0B7C4">
    <w:name w:val="2DC1DE42A8804D74B562A5B74AC0B7C4"/>
    <w:rsid w:val="009651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236B58"/>
      </a:hlink>
      <a:folHlink>
        <a:srgbClr val="205774"/>
      </a:folHlink>
    </a:clrScheme>
    <a:fontScheme name="Consolas-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f9b5e87859ce6d7eedbdc6e4e4205c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5e0075ee7624d6a846e01eb6183742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7AE2B-59E7-4AD3-AE20-E886E392C79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89F4BD-C250-4A88-B7F9-307F7830BA8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4F5AFD0-AC28-45F4-A66B-42FB9001BE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8AE13F-5A07-451F-A9DC-364BE02F5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writing project.dotx</Template>
  <TotalTime>0</TotalTime>
  <Pages>2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2019-09-17T01:14:00Z</dcterms:created>
  <dcterms:modified xsi:type="dcterms:W3CDTF">2019-09-17T04:07:00Z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